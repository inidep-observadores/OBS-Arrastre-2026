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B73E5" w14:textId="5582377A" w:rsidR="0067560D" w:rsidRPr="000733D3" w:rsidRDefault="00000000" w:rsidP="0067560D">
      <w:pPr>
        <w:ind w:right="-1134"/>
        <w:rPr>
          <w:rFonts w:ascii="Encode Sans" w:hAnsi="Encode Sans"/>
          <w:b/>
          <w:noProof/>
          <w:color w:val="FFFFFF"/>
          <w:sz w:val="36"/>
          <w:szCs w:val="32"/>
          <w:lang w:val="en-US" w:eastAsia="en-US"/>
        </w:rPr>
      </w:pPr>
      <w:r>
        <w:rPr>
          <w:noProof/>
        </w:rPr>
        <w:pict w14:anchorId="546AA3F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0" type="#_x0000_t75" style="position:absolute;margin-left:-49.5pt;margin-top:0;width:594.55pt;height:840.75pt;z-index:-251656704;mso-position-horizontal-relative:text;mso-position-vertical-relative:text;mso-width-relative:page;mso-height-relative:page">
            <v:imagedata r:id="rId8" o:title="5"/>
          </v:shape>
        </w:pict>
      </w:r>
    </w:p>
    <w:p w14:paraId="218A0032" w14:textId="0394A018" w:rsidR="0067560D" w:rsidRPr="000733D3" w:rsidRDefault="008646D0" w:rsidP="0067560D">
      <w:pPr>
        <w:ind w:right="-1134"/>
        <w:rPr>
          <w:rFonts w:ascii="Encode Sans" w:hAnsi="Encode Sans"/>
          <w:b/>
          <w:noProof/>
          <w:color w:val="FFFFFF"/>
          <w:sz w:val="36"/>
          <w:szCs w:val="32"/>
          <w:lang w:val="en-US" w:eastAsia="en-US"/>
        </w:rPr>
      </w:pPr>
      <w:r>
        <w:rPr>
          <w:noProof/>
          <w:lang w:val="es-AR" w:eastAsia="es-AR"/>
        </w:rPr>
        <mc:AlternateContent>
          <mc:Choice Requires="wps">
            <w:drawing>
              <wp:anchor distT="45720" distB="45720" distL="114300" distR="114300" simplePos="0" relativeHeight="251655680" behindDoc="0" locked="0" layoutInCell="1" allowOverlap="1" wp14:anchorId="1A20908C" wp14:editId="4342210C">
                <wp:simplePos x="0" y="0"/>
                <wp:positionH relativeFrom="column">
                  <wp:posOffset>5892800</wp:posOffset>
                </wp:positionH>
                <wp:positionV relativeFrom="paragraph">
                  <wp:posOffset>125730</wp:posOffset>
                </wp:positionV>
                <wp:extent cx="883920" cy="354330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3920" cy="3543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E1805B" w14:textId="63101B82" w:rsidR="0067560D" w:rsidRPr="00080444" w:rsidRDefault="00AB0C20" w:rsidP="0067560D">
                            <w:pPr>
                              <w:jc w:val="right"/>
                              <w:rPr>
                                <w:rFonts w:ascii="Encode Sans" w:hAnsi="Encode Sans"/>
                                <w:b/>
                                <w:color w:val="FFFFFF"/>
                                <w:sz w:val="36"/>
                                <w:lang w:val="es-MX"/>
                              </w:rPr>
                            </w:pPr>
                            <w:r>
                              <w:rPr>
                                <w:rFonts w:ascii="Encode Sans" w:hAnsi="Encode Sans"/>
                                <w:b/>
                                <w:color w:val="FFFFFF"/>
                                <w:sz w:val="36"/>
                                <w:lang w:val="es-MX"/>
                              </w:rPr>
                              <w:t>AÑO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A20908C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464pt;margin-top:9.9pt;width:69.6pt;height:27.9pt;z-index:2516556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" filled="f" stroked="f">
                <v:textbox style="mso-fit-shape-to-text:t">
                  <w:txbxContent>
                    <w:p w14:paraId="37E1805B" w14:textId="63101B82" w:rsidR="0067560D" w:rsidRPr="00080444" w:rsidRDefault="00AB0C20" w:rsidP="0067560D">
                      <w:pPr>
                        <w:jc w:val="right"/>
                        <w:rPr>
                          <w:rFonts w:ascii="Encode Sans" w:hAnsi="Encode Sans"/>
                          <w:b/>
                          <w:color w:val="FFFFFF"/>
                          <w:sz w:val="36"/>
                          <w:lang w:val="es-MX"/>
                        </w:rPr>
                      </w:pPr>
                      <w:r>
                        <w:rPr>
                          <w:rFonts w:ascii="Encode Sans" w:hAnsi="Encode Sans"/>
                          <w:b/>
                          <w:color w:val="FFFFFF"/>
                          <w:sz w:val="36"/>
                          <w:lang w:val="es-MX"/>
                        </w:rPr>
                        <w:t>AÑO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6363623" w14:textId="58D4CE89" w:rsidR="0067560D" w:rsidRPr="000733D3" w:rsidRDefault="0067560D" w:rsidP="0067560D">
      <w:pPr>
        <w:ind w:right="-1134"/>
        <w:rPr>
          <w:rFonts w:ascii="Encode Sans" w:hAnsi="Encode Sans"/>
          <w:b/>
          <w:noProof/>
          <w:color w:val="FFFFFF"/>
          <w:sz w:val="36"/>
          <w:szCs w:val="32"/>
          <w:lang w:val="en-US" w:eastAsia="en-US"/>
        </w:rPr>
      </w:pPr>
    </w:p>
    <w:p w14:paraId="28C7AA7E" w14:textId="4316D49F" w:rsidR="0067560D" w:rsidRPr="000733D3" w:rsidRDefault="0067560D" w:rsidP="0067560D">
      <w:pPr>
        <w:ind w:right="-1134"/>
        <w:rPr>
          <w:rFonts w:ascii="Encode Sans" w:hAnsi="Encode Sans"/>
          <w:b/>
          <w:noProof/>
          <w:color w:val="FFFFFF"/>
          <w:sz w:val="36"/>
          <w:szCs w:val="32"/>
          <w:lang w:val="en-US" w:eastAsia="en-US"/>
        </w:rPr>
      </w:pPr>
    </w:p>
    <w:p w14:paraId="0EE46C15" w14:textId="7343AE75" w:rsidR="0067560D" w:rsidRPr="000733D3" w:rsidRDefault="0067560D" w:rsidP="0067560D">
      <w:pPr>
        <w:ind w:right="-1134"/>
        <w:rPr>
          <w:rFonts w:ascii="Encode Sans" w:hAnsi="Encode Sans"/>
          <w:b/>
          <w:noProof/>
          <w:color w:val="FFFFFF"/>
          <w:sz w:val="36"/>
          <w:szCs w:val="32"/>
          <w:lang w:val="en-US" w:eastAsia="en-US"/>
        </w:rPr>
      </w:pPr>
    </w:p>
    <w:p w14:paraId="6C131FF8" w14:textId="0E011AF9" w:rsidR="0067560D" w:rsidRPr="000733D3" w:rsidRDefault="0067560D" w:rsidP="0067560D">
      <w:pPr>
        <w:ind w:right="-1134"/>
        <w:rPr>
          <w:rFonts w:ascii="Encode Sans" w:hAnsi="Encode Sans"/>
          <w:b/>
          <w:noProof/>
          <w:color w:val="FFFFFF"/>
          <w:sz w:val="36"/>
          <w:szCs w:val="32"/>
          <w:lang w:val="en-US" w:eastAsia="en-US"/>
        </w:rPr>
      </w:pPr>
    </w:p>
    <w:p w14:paraId="34BE4BBB" w14:textId="20D64E87" w:rsidR="0067560D" w:rsidRPr="000733D3" w:rsidRDefault="008646D0" w:rsidP="0067560D">
      <w:pPr>
        <w:ind w:right="-1134"/>
        <w:rPr>
          <w:rFonts w:ascii="Encode Sans" w:hAnsi="Encode Sans"/>
          <w:b/>
          <w:noProof/>
          <w:color w:val="FFFFFF"/>
          <w:sz w:val="36"/>
          <w:szCs w:val="32"/>
          <w:lang w:val="en-US" w:eastAsia="en-US"/>
        </w:rPr>
      </w:pPr>
      <w:r>
        <w:rPr>
          <w:noProof/>
          <w:lang w:val="es-AR" w:eastAsia="es-AR"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7846AA28" wp14:editId="75EB8596">
                <wp:simplePos x="0" y="0"/>
                <wp:positionH relativeFrom="column">
                  <wp:posOffset>3141980</wp:posOffset>
                </wp:positionH>
                <wp:positionV relativeFrom="paragraph">
                  <wp:posOffset>371475</wp:posOffset>
                </wp:positionV>
                <wp:extent cx="3665220" cy="675640"/>
                <wp:effectExtent l="0" t="0" r="0" b="1270"/>
                <wp:wrapSquare wrapText="bothSides"/>
                <wp:docPr id="6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5220" cy="675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7F5ADC" w14:textId="45A79AEB" w:rsidR="00A74579" w:rsidRDefault="00E96AF3" w:rsidP="00A74579">
                            <w:pPr>
                              <w:jc w:val="right"/>
                              <w:rPr>
                                <w:rFonts w:ascii="Encode Sans" w:hAnsi="Encode Sans"/>
                                <w:b/>
                                <w:color w:val="FFFFFF"/>
                                <w:sz w:val="36"/>
                              </w:rPr>
                            </w:pPr>
                            <w:r>
                              <w:rPr>
                                <w:rFonts w:ascii="Encode Sans" w:hAnsi="Encode Sans"/>
                                <w:b/>
                                <w:color w:val="FFFFFF"/>
                                <w:sz w:val="36"/>
                              </w:rPr>
                              <w:t>XXX-</w:t>
                            </w:r>
                            <w:r w:rsidR="00AB0C20">
                              <w:rPr>
                                <w:rFonts w:ascii="Encode Sans" w:hAnsi="Encode Sans"/>
                                <w:b/>
                                <w:color w:val="FFFFFF"/>
                                <w:sz w:val="36"/>
                              </w:rPr>
                              <w:t>XX</w:t>
                            </w:r>
                          </w:p>
                          <w:p w14:paraId="42CD8D47" w14:textId="002DE12A" w:rsidR="00A74579" w:rsidRPr="008D440F" w:rsidRDefault="00A74579" w:rsidP="00A74579">
                            <w:pPr>
                              <w:jc w:val="right"/>
                              <w:rPr>
                                <w:rFonts w:ascii="Encode Sans" w:hAnsi="Encode Sans"/>
                                <w:i/>
                                <w:color w:val="FFFFFF"/>
                                <w:sz w:val="22"/>
                              </w:rPr>
                            </w:pPr>
                            <w:r w:rsidRPr="008D440F">
                              <w:rPr>
                                <w:rFonts w:ascii="Encode Sans" w:hAnsi="Encode Sans"/>
                                <w:i/>
                                <w:color w:val="FFFFFF"/>
                                <w:sz w:val="22"/>
                              </w:rPr>
                              <w:t>NO-XXXX-XXXXXXXX-APN-INIDEP#</w:t>
                            </w:r>
                            <w:r w:rsidR="00DF5E4E">
                              <w:rPr>
                                <w:rFonts w:ascii="Encode Sans" w:eastAsia="Encode Sans" w:hAnsi="Encode Sans" w:cs="Encode Sans"/>
                                <w:i/>
                                <w:color w:val="FFFFFF"/>
                                <w:sz w:val="22"/>
                              </w:rPr>
                              <w:t>MEC</w:t>
                            </w:r>
                            <w:r w:rsidRPr="008D440F">
                              <w:rPr>
                                <w:rFonts w:ascii="Encode Sans" w:hAnsi="Encode Sans"/>
                                <w:i/>
                                <w:color w:val="FFFFFF"/>
                                <w:sz w:val="22"/>
                              </w:rPr>
                              <w:t xml:space="preserve">  </w:t>
                            </w:r>
                          </w:p>
                          <w:p w14:paraId="62B1B116" w14:textId="35A9ABA4" w:rsidR="00A74579" w:rsidRPr="008D440F" w:rsidRDefault="00A74579" w:rsidP="00A74579">
                            <w:pPr>
                              <w:jc w:val="right"/>
                              <w:rPr>
                                <w:rFonts w:ascii="Encode Sans" w:hAnsi="Encode Sans"/>
                                <w:i/>
                                <w:color w:val="FFFFFF"/>
                                <w:sz w:val="22"/>
                              </w:rPr>
                            </w:pPr>
                            <w:r>
                              <w:rPr>
                                <w:rFonts w:ascii="Encode Sans" w:hAnsi="Encode Sans"/>
                                <w:i/>
                                <w:color w:val="FFFFFF"/>
                                <w:sz w:val="22"/>
                              </w:rPr>
                              <w:t xml:space="preserve">Aprobado el </w:t>
                            </w:r>
                            <w:r w:rsidRPr="008D440F">
                              <w:rPr>
                                <w:rFonts w:ascii="Encode Sans" w:hAnsi="Encode Sans"/>
                                <w:i/>
                                <w:color w:val="FFFFFF"/>
                                <w:sz w:val="22"/>
                              </w:rPr>
                              <w:t>XX/</w:t>
                            </w:r>
                            <w:proofErr w:type="spellStart"/>
                            <w:r w:rsidRPr="008D440F">
                              <w:rPr>
                                <w:rFonts w:ascii="Encode Sans" w:hAnsi="Encode Sans"/>
                                <w:i/>
                                <w:color w:val="FFFFFF"/>
                                <w:sz w:val="22"/>
                              </w:rPr>
                              <w:t>xx</w:t>
                            </w:r>
                            <w:proofErr w:type="spellEnd"/>
                            <w:r w:rsidRPr="008D440F">
                              <w:rPr>
                                <w:rFonts w:ascii="Encode Sans" w:hAnsi="Encode Sans"/>
                                <w:i/>
                                <w:color w:val="FFFFFF"/>
                                <w:sz w:val="22"/>
                              </w:rPr>
                              <w:t>/20</w:t>
                            </w:r>
                            <w:r w:rsidR="00AB0C20">
                              <w:rPr>
                                <w:rFonts w:ascii="Encode Sans" w:hAnsi="Encode Sans"/>
                                <w:i/>
                                <w:color w:val="FFFFFF"/>
                                <w:sz w:val="22"/>
                              </w:rPr>
                              <w:t>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846AA28" id="_x0000_s1027" type="#_x0000_t202" style="position:absolute;margin-left:247.4pt;margin-top:29.25pt;width:288.6pt;height:53.2pt;z-index:2516577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" filled="f" stroked="f">
                <v:textbox style="mso-fit-shape-to-text:t">
                  <w:txbxContent>
                    <w:p w14:paraId="3A7F5ADC" w14:textId="45A79AEB" w:rsidR="00A74579" w:rsidRDefault="00E96AF3" w:rsidP="00A74579">
                      <w:pPr>
                        <w:jc w:val="right"/>
                        <w:rPr>
                          <w:rFonts w:ascii="Encode Sans" w:hAnsi="Encode Sans"/>
                          <w:b/>
                          <w:color w:val="FFFFFF"/>
                          <w:sz w:val="36"/>
                        </w:rPr>
                      </w:pPr>
                      <w:r>
                        <w:rPr>
                          <w:rFonts w:ascii="Encode Sans" w:hAnsi="Encode Sans"/>
                          <w:b/>
                          <w:color w:val="FFFFFF"/>
                          <w:sz w:val="36"/>
                        </w:rPr>
                        <w:t>XXX-</w:t>
                      </w:r>
                      <w:r w:rsidR="00AB0C20">
                        <w:rPr>
                          <w:rFonts w:ascii="Encode Sans" w:hAnsi="Encode Sans"/>
                          <w:b/>
                          <w:color w:val="FFFFFF"/>
                          <w:sz w:val="36"/>
                        </w:rPr>
                        <w:t>XX</w:t>
                      </w:r>
                    </w:p>
                    <w:p w14:paraId="42CD8D47" w14:textId="002DE12A" w:rsidR="00A74579" w:rsidRPr="008D440F" w:rsidRDefault="00A74579" w:rsidP="00A74579">
                      <w:pPr>
                        <w:jc w:val="right"/>
                        <w:rPr>
                          <w:rFonts w:ascii="Encode Sans" w:hAnsi="Encode Sans"/>
                          <w:i/>
                          <w:color w:val="FFFFFF"/>
                          <w:sz w:val="22"/>
                        </w:rPr>
                      </w:pPr>
                      <w:r w:rsidRPr="008D440F">
                        <w:rPr>
                          <w:rFonts w:ascii="Encode Sans" w:hAnsi="Encode Sans"/>
                          <w:i/>
                          <w:color w:val="FFFFFF"/>
                          <w:sz w:val="22"/>
                        </w:rPr>
                        <w:t>NO-XXXX-XXXXXXXX-APN-INIDEP#</w:t>
                      </w:r>
                      <w:r w:rsidR="00DF5E4E">
                        <w:rPr>
                          <w:rFonts w:ascii="Encode Sans" w:eastAsia="Encode Sans" w:hAnsi="Encode Sans" w:cs="Encode Sans"/>
                          <w:i/>
                          <w:color w:val="FFFFFF"/>
                          <w:sz w:val="22"/>
                        </w:rPr>
                        <w:t>MEC</w:t>
                      </w:r>
                      <w:r w:rsidRPr="008D440F">
                        <w:rPr>
                          <w:rFonts w:ascii="Encode Sans" w:hAnsi="Encode Sans"/>
                          <w:i/>
                          <w:color w:val="FFFFFF"/>
                          <w:sz w:val="22"/>
                        </w:rPr>
                        <w:t xml:space="preserve">  </w:t>
                      </w:r>
                    </w:p>
                    <w:p w14:paraId="62B1B116" w14:textId="35A9ABA4" w:rsidR="00A74579" w:rsidRPr="008D440F" w:rsidRDefault="00A74579" w:rsidP="00A74579">
                      <w:pPr>
                        <w:jc w:val="right"/>
                        <w:rPr>
                          <w:rFonts w:ascii="Encode Sans" w:hAnsi="Encode Sans"/>
                          <w:i/>
                          <w:color w:val="FFFFFF"/>
                          <w:sz w:val="22"/>
                        </w:rPr>
                      </w:pPr>
                      <w:r>
                        <w:rPr>
                          <w:rFonts w:ascii="Encode Sans" w:hAnsi="Encode Sans"/>
                          <w:i/>
                          <w:color w:val="FFFFFF"/>
                          <w:sz w:val="22"/>
                        </w:rPr>
                        <w:t xml:space="preserve">Aprobado el </w:t>
                      </w:r>
                      <w:r w:rsidRPr="008D440F">
                        <w:rPr>
                          <w:rFonts w:ascii="Encode Sans" w:hAnsi="Encode Sans"/>
                          <w:i/>
                          <w:color w:val="FFFFFF"/>
                          <w:sz w:val="22"/>
                        </w:rPr>
                        <w:t>XX/</w:t>
                      </w:r>
                      <w:proofErr w:type="spellStart"/>
                      <w:r w:rsidRPr="008D440F">
                        <w:rPr>
                          <w:rFonts w:ascii="Encode Sans" w:hAnsi="Encode Sans"/>
                          <w:i/>
                          <w:color w:val="FFFFFF"/>
                          <w:sz w:val="22"/>
                        </w:rPr>
                        <w:t>xx</w:t>
                      </w:r>
                      <w:proofErr w:type="spellEnd"/>
                      <w:r w:rsidRPr="008D440F">
                        <w:rPr>
                          <w:rFonts w:ascii="Encode Sans" w:hAnsi="Encode Sans"/>
                          <w:i/>
                          <w:color w:val="FFFFFF"/>
                          <w:sz w:val="22"/>
                        </w:rPr>
                        <w:t>/20</w:t>
                      </w:r>
                      <w:r w:rsidR="00AB0C20">
                        <w:rPr>
                          <w:rFonts w:ascii="Encode Sans" w:hAnsi="Encode Sans"/>
                          <w:i/>
                          <w:color w:val="FFFFFF"/>
                          <w:sz w:val="22"/>
                        </w:rPr>
                        <w:t>XX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36C084C" w14:textId="614E3E02" w:rsidR="0067560D" w:rsidRPr="000733D3" w:rsidRDefault="0067560D" w:rsidP="0067560D">
      <w:pPr>
        <w:ind w:right="-1134"/>
        <w:rPr>
          <w:rFonts w:ascii="Encode Sans" w:hAnsi="Encode Sans"/>
          <w:b/>
          <w:noProof/>
          <w:color w:val="FFFFFF"/>
          <w:sz w:val="36"/>
          <w:szCs w:val="32"/>
          <w:lang w:val="en-US" w:eastAsia="en-US"/>
        </w:rPr>
      </w:pPr>
    </w:p>
    <w:p w14:paraId="62870A66" w14:textId="7F49D862" w:rsidR="0067560D" w:rsidRPr="000733D3" w:rsidRDefault="0067560D" w:rsidP="0067560D">
      <w:pPr>
        <w:ind w:right="-1134"/>
        <w:rPr>
          <w:rFonts w:ascii="Encode Sans" w:hAnsi="Encode Sans"/>
          <w:b/>
          <w:noProof/>
          <w:color w:val="FFFFFF"/>
          <w:sz w:val="36"/>
          <w:szCs w:val="32"/>
          <w:lang w:eastAsia="en-US"/>
        </w:rPr>
      </w:pPr>
    </w:p>
    <w:p w14:paraId="71A6CD22" w14:textId="2927517D" w:rsidR="0067560D" w:rsidRPr="000733D3" w:rsidRDefault="0067560D" w:rsidP="0067560D">
      <w:pPr>
        <w:ind w:right="-1134"/>
        <w:rPr>
          <w:rFonts w:ascii="Encode Sans" w:hAnsi="Encode Sans"/>
          <w:b/>
          <w:noProof/>
          <w:color w:val="FFFFFF"/>
          <w:sz w:val="36"/>
          <w:szCs w:val="32"/>
          <w:lang w:eastAsia="en-US"/>
        </w:rPr>
      </w:pPr>
    </w:p>
    <w:p w14:paraId="271888A4" w14:textId="77777777" w:rsidR="0067560D" w:rsidRPr="000733D3" w:rsidRDefault="008646D0" w:rsidP="0067560D">
      <w:pPr>
        <w:ind w:right="-1134"/>
        <w:rPr>
          <w:rFonts w:ascii="Encode Sans" w:hAnsi="Encode Sans"/>
          <w:b/>
          <w:noProof/>
          <w:color w:val="FFFFFF"/>
          <w:sz w:val="36"/>
          <w:szCs w:val="32"/>
          <w:lang w:eastAsia="en-US"/>
        </w:rPr>
      </w:pPr>
      <w:r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0D55FAB" wp14:editId="04C400C9">
                <wp:simplePos x="0" y="0"/>
                <wp:positionH relativeFrom="column">
                  <wp:posOffset>-292735</wp:posOffset>
                </wp:positionH>
                <wp:positionV relativeFrom="paragraph">
                  <wp:posOffset>310515</wp:posOffset>
                </wp:positionV>
                <wp:extent cx="6880860" cy="451485"/>
                <wp:effectExtent l="0" t="0" r="0" b="5715"/>
                <wp:wrapNone/>
                <wp:docPr id="193" name="Cuadro de texto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80860" cy="451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B5F02A" w14:textId="77777777" w:rsidR="0067560D" w:rsidRPr="000733D3" w:rsidRDefault="00A74579" w:rsidP="0067560D">
                            <w:pPr>
                              <w:rPr>
                                <w:b/>
                                <w:noProof/>
                                <w:sz w:val="44"/>
                                <w:szCs w:val="32"/>
                              </w:rPr>
                            </w:pPr>
                            <w:r>
                              <w:rPr>
                                <w:b/>
                                <w:noProof/>
                                <w:sz w:val="44"/>
                                <w:szCs w:val="32"/>
                              </w:rPr>
                              <w:t xml:space="preserve">MAREA Nro </w:t>
                            </w:r>
                            <w:bookmarkStart w:id="0" w:name="AñoMarea"/>
                            <w:r w:rsidR="008646D0" w:rsidRPr="008646D0">
                              <w:rPr>
                                <w:b/>
                                <w:noProof/>
                                <w:sz w:val="44"/>
                                <w:szCs w:val="32"/>
                              </w:rPr>
                              <w:t>Año(AAAA)</w:t>
                            </w:r>
                            <w:bookmarkEnd w:id="0"/>
                            <w:r w:rsidR="008646D0" w:rsidRPr="008646D0">
                              <w:rPr>
                                <w:b/>
                                <w:noProof/>
                                <w:sz w:val="44"/>
                                <w:szCs w:val="32"/>
                              </w:rPr>
                              <w:t>/</w:t>
                            </w:r>
                            <w:bookmarkStart w:id="1" w:name="NroMarea"/>
                            <w:r w:rsidR="008646D0" w:rsidRPr="008646D0">
                              <w:rPr>
                                <w:b/>
                                <w:noProof/>
                                <w:sz w:val="44"/>
                                <w:szCs w:val="32"/>
                              </w:rPr>
                              <w:t>Nro (aaa)</w:t>
                            </w:r>
                            <w:bookmarkEnd w:id="1"/>
                          </w:p>
                          <w:p w14:paraId="45CB2DC2" w14:textId="77777777" w:rsidR="0067560D" w:rsidRDefault="0067560D" w:rsidP="0067560D">
                            <w:pPr>
                              <w:rPr>
                                <w:noProof/>
                                <w:sz w:val="44"/>
                                <w:szCs w:val="44"/>
                              </w:rPr>
                            </w:pPr>
                          </w:p>
                          <w:p w14:paraId="1EA755A7" w14:textId="77777777" w:rsidR="0067560D" w:rsidRPr="000733D3" w:rsidRDefault="0067560D" w:rsidP="0067560D">
                            <w:pPr>
                              <w:rPr>
                                <w:noProof/>
                                <w:sz w:val="44"/>
                                <w:szCs w:val="44"/>
                              </w:rPr>
                            </w:pPr>
                          </w:p>
                          <w:p w14:paraId="148DA9E8" w14:textId="77777777" w:rsidR="0067560D" w:rsidRPr="0067560D" w:rsidRDefault="0067560D" w:rsidP="0067560D">
                            <w:pPr>
                              <w:jc w:val="both"/>
                            </w:pPr>
                          </w:p>
                          <w:p w14:paraId="19BBF2A4" w14:textId="77777777" w:rsidR="0067560D" w:rsidRPr="0067560D" w:rsidRDefault="0067560D" w:rsidP="0067560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D55FAB" id="Cuadro de texto 193" o:spid="_x0000_s1028" type="#_x0000_t202" style="position:absolute;margin-left:-23.05pt;margin-top:24.45pt;width:541.8pt;height:35.5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" filled="f" stroked="f">
                <v:textbox>
                  <w:txbxContent>
                    <w:p w14:paraId="13B5F02A" w14:textId="77777777" w:rsidR="0067560D" w:rsidRPr="000733D3" w:rsidRDefault="00A74579" w:rsidP="0067560D">
                      <w:pPr>
                        <w:rPr>
                          <w:b/>
                          <w:noProof/>
                          <w:sz w:val="44"/>
                          <w:szCs w:val="32"/>
                        </w:rPr>
                      </w:pPr>
                      <w:r>
                        <w:rPr>
                          <w:b/>
                          <w:noProof/>
                          <w:sz w:val="44"/>
                          <w:szCs w:val="32"/>
                        </w:rPr>
                        <w:t xml:space="preserve">MAREA Nro </w:t>
                      </w:r>
                      <w:bookmarkStart w:id="2" w:name="AñoMarea"/>
                      <w:r w:rsidR="008646D0" w:rsidRPr="008646D0">
                        <w:rPr>
                          <w:b/>
                          <w:noProof/>
                          <w:sz w:val="44"/>
                          <w:szCs w:val="32"/>
                        </w:rPr>
                        <w:t>Año(AAAA)</w:t>
                      </w:r>
                      <w:bookmarkEnd w:id="2"/>
                      <w:r w:rsidR="008646D0" w:rsidRPr="008646D0">
                        <w:rPr>
                          <w:b/>
                          <w:noProof/>
                          <w:sz w:val="44"/>
                          <w:szCs w:val="32"/>
                        </w:rPr>
                        <w:t>/</w:t>
                      </w:r>
                      <w:bookmarkStart w:id="3" w:name="NroMarea"/>
                      <w:r w:rsidR="008646D0" w:rsidRPr="008646D0">
                        <w:rPr>
                          <w:b/>
                          <w:noProof/>
                          <w:sz w:val="44"/>
                          <w:szCs w:val="32"/>
                        </w:rPr>
                        <w:t>Nro (aaa)</w:t>
                      </w:r>
                      <w:bookmarkEnd w:id="3"/>
                    </w:p>
                    <w:p w14:paraId="45CB2DC2" w14:textId="77777777" w:rsidR="0067560D" w:rsidRDefault="0067560D" w:rsidP="0067560D">
                      <w:pPr>
                        <w:rPr>
                          <w:noProof/>
                          <w:sz w:val="44"/>
                          <w:szCs w:val="44"/>
                        </w:rPr>
                      </w:pPr>
                    </w:p>
                    <w:p w14:paraId="1EA755A7" w14:textId="77777777" w:rsidR="0067560D" w:rsidRPr="000733D3" w:rsidRDefault="0067560D" w:rsidP="0067560D">
                      <w:pPr>
                        <w:rPr>
                          <w:noProof/>
                          <w:sz w:val="44"/>
                          <w:szCs w:val="44"/>
                        </w:rPr>
                      </w:pPr>
                    </w:p>
                    <w:p w14:paraId="148DA9E8" w14:textId="77777777" w:rsidR="0067560D" w:rsidRPr="0067560D" w:rsidRDefault="0067560D" w:rsidP="0067560D">
                      <w:pPr>
                        <w:jc w:val="both"/>
                      </w:pPr>
                    </w:p>
                    <w:p w14:paraId="19BBF2A4" w14:textId="77777777" w:rsidR="0067560D" w:rsidRPr="0067560D" w:rsidRDefault="0067560D" w:rsidP="0067560D"/>
                  </w:txbxContent>
                </v:textbox>
              </v:shape>
            </w:pict>
          </mc:Fallback>
        </mc:AlternateContent>
      </w:r>
    </w:p>
    <w:p w14:paraId="733EB5A5" w14:textId="5746C21E" w:rsidR="0067560D" w:rsidRPr="000733D3" w:rsidRDefault="0067560D" w:rsidP="0067560D">
      <w:pPr>
        <w:ind w:right="-1134"/>
        <w:rPr>
          <w:rFonts w:ascii="Encode Sans" w:hAnsi="Encode Sans"/>
          <w:b/>
          <w:noProof/>
          <w:color w:val="FFFFFF"/>
          <w:sz w:val="36"/>
          <w:szCs w:val="32"/>
          <w:lang w:eastAsia="en-US"/>
        </w:rPr>
      </w:pPr>
    </w:p>
    <w:p w14:paraId="47CB7261" w14:textId="6BC89721" w:rsidR="0067560D" w:rsidRPr="000733D3" w:rsidRDefault="0067560D" w:rsidP="0067560D">
      <w:pPr>
        <w:ind w:right="-1134"/>
        <w:rPr>
          <w:rFonts w:ascii="Encode Sans" w:hAnsi="Encode Sans"/>
          <w:b/>
          <w:noProof/>
          <w:color w:val="FFFFFF"/>
          <w:sz w:val="36"/>
          <w:szCs w:val="32"/>
          <w:lang w:eastAsia="en-US"/>
        </w:rPr>
      </w:pPr>
    </w:p>
    <w:p w14:paraId="62EFBB64" w14:textId="77777777" w:rsidR="00BC5EEA" w:rsidRDefault="00BC5EEA" w:rsidP="00BC5EEA">
      <w:pPr>
        <w:ind w:left="-284"/>
        <w:rPr>
          <w:b/>
          <w:noProof/>
          <w:sz w:val="36"/>
          <w:szCs w:val="32"/>
        </w:rPr>
      </w:pPr>
      <w:r w:rsidRPr="00BC5EEA">
        <w:rPr>
          <w:b/>
          <w:noProof/>
          <w:sz w:val="36"/>
          <w:szCs w:val="32"/>
        </w:rPr>
        <w:t>Palabras claves</w:t>
      </w:r>
    </w:p>
    <w:p w14:paraId="21F4E876" w14:textId="5BE29E9C" w:rsidR="00BC5EEA" w:rsidRDefault="00BC5EEA" w:rsidP="00BC5EEA">
      <w:pPr>
        <w:ind w:left="-284"/>
        <w:rPr>
          <w:b/>
          <w:noProof/>
          <w:sz w:val="36"/>
          <w:szCs w:val="32"/>
        </w:rPr>
      </w:pPr>
    </w:p>
    <w:p w14:paraId="4B86B761" w14:textId="0F239078" w:rsidR="00120625" w:rsidRDefault="00120625" w:rsidP="00BC5EEA">
      <w:pPr>
        <w:ind w:left="-284"/>
        <w:rPr>
          <w:noProof/>
          <w:sz w:val="32"/>
          <w:szCs w:val="32"/>
        </w:rPr>
      </w:pPr>
    </w:p>
    <w:p w14:paraId="0A35ED24" w14:textId="7A480DB6" w:rsidR="00BC5EEA" w:rsidRDefault="00BC5EEA" w:rsidP="00BC5EEA">
      <w:pPr>
        <w:ind w:left="-284"/>
        <w:rPr>
          <w:noProof/>
          <w:sz w:val="32"/>
          <w:szCs w:val="32"/>
        </w:rPr>
      </w:pPr>
      <w:r>
        <w:rPr>
          <w:noProof/>
          <w:sz w:val="32"/>
          <w:szCs w:val="32"/>
        </w:rPr>
        <w:t>Preparado por</w:t>
      </w:r>
      <w:r w:rsidR="008B0136">
        <w:rPr>
          <w:noProof/>
          <w:sz w:val="32"/>
          <w:szCs w:val="32"/>
        </w:rPr>
        <w:t xml:space="preserve"> </w:t>
      </w:r>
    </w:p>
    <w:p w14:paraId="51D73CF1" w14:textId="4ED753C3" w:rsidR="00BC5EEA" w:rsidRPr="0010223A" w:rsidRDefault="00BC5EEA" w:rsidP="00BC5EEA">
      <w:pPr>
        <w:ind w:left="-284"/>
        <w:rPr>
          <w:noProof/>
          <w:sz w:val="32"/>
          <w:szCs w:val="32"/>
        </w:rPr>
      </w:pPr>
      <w:bookmarkStart w:id="4" w:name="ApellidoNombreRevisor"/>
      <w:r w:rsidRPr="0010223A">
        <w:rPr>
          <w:noProof/>
          <w:sz w:val="32"/>
          <w:szCs w:val="32"/>
        </w:rPr>
        <w:t xml:space="preserve">Apellido Nombre </w:t>
      </w:r>
      <w:bookmarkEnd w:id="4"/>
    </w:p>
    <w:p w14:paraId="4949D29A" w14:textId="35B54392" w:rsidR="00BC5EEA" w:rsidRPr="0010223A" w:rsidRDefault="00BC5EEA" w:rsidP="00BC5EEA">
      <w:pPr>
        <w:ind w:left="-284"/>
        <w:rPr>
          <w:noProof/>
          <w:sz w:val="32"/>
          <w:szCs w:val="32"/>
        </w:rPr>
      </w:pPr>
    </w:p>
    <w:p w14:paraId="30212AC0" w14:textId="0317A97F" w:rsidR="00BC5EEA" w:rsidRPr="0010223A" w:rsidRDefault="00BC5EEA" w:rsidP="00BC5EEA">
      <w:pPr>
        <w:rPr>
          <w:noProof/>
          <w:sz w:val="32"/>
          <w:szCs w:val="32"/>
        </w:rPr>
      </w:pPr>
    </w:p>
    <w:p w14:paraId="0371C233" w14:textId="0B827399" w:rsidR="00BC5EEA" w:rsidRPr="00BC5EEA" w:rsidRDefault="00BC5EEA" w:rsidP="00BC5EEA">
      <w:pPr>
        <w:ind w:left="-284"/>
        <w:rPr>
          <w:b/>
          <w:noProof/>
          <w:sz w:val="36"/>
          <w:szCs w:val="32"/>
        </w:rPr>
      </w:pPr>
    </w:p>
    <w:p w14:paraId="3E33C5B7" w14:textId="77B10C92" w:rsidR="0067560D" w:rsidRPr="000733D3" w:rsidRDefault="0067560D" w:rsidP="0067560D">
      <w:pPr>
        <w:ind w:right="-1134"/>
        <w:rPr>
          <w:rFonts w:ascii="Encode Sans" w:hAnsi="Encode Sans"/>
          <w:b/>
          <w:noProof/>
          <w:color w:val="FFFFFF"/>
          <w:sz w:val="36"/>
          <w:szCs w:val="32"/>
          <w:lang w:eastAsia="en-US"/>
        </w:rPr>
      </w:pPr>
    </w:p>
    <w:p w14:paraId="6334D73E" w14:textId="120B01DE" w:rsidR="0067560D" w:rsidRPr="000733D3" w:rsidRDefault="0067560D" w:rsidP="0067560D">
      <w:pPr>
        <w:ind w:right="-1134"/>
        <w:rPr>
          <w:rFonts w:ascii="Encode Sans" w:hAnsi="Encode Sans"/>
          <w:b/>
          <w:noProof/>
          <w:color w:val="FFFFFF"/>
          <w:sz w:val="36"/>
          <w:szCs w:val="32"/>
          <w:lang w:eastAsia="en-US"/>
        </w:rPr>
      </w:pPr>
    </w:p>
    <w:p w14:paraId="7D325696" w14:textId="7F972BB1" w:rsidR="0067560D" w:rsidRPr="000733D3" w:rsidRDefault="00BC42D5" w:rsidP="0067560D">
      <w:pPr>
        <w:ind w:right="-1134"/>
        <w:rPr>
          <w:rFonts w:ascii="Encode Sans" w:hAnsi="Encode Sans"/>
          <w:b/>
          <w:noProof/>
          <w:color w:val="FFFFFF"/>
          <w:sz w:val="36"/>
          <w:szCs w:val="32"/>
          <w:lang w:eastAsia="en-US"/>
        </w:rPr>
      </w:pPr>
      <w:r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D5A5BB7" wp14:editId="27675609">
                <wp:simplePos x="0" y="0"/>
                <wp:positionH relativeFrom="column">
                  <wp:posOffset>-374739</wp:posOffset>
                </wp:positionH>
                <wp:positionV relativeFrom="paragraph">
                  <wp:posOffset>224568</wp:posOffset>
                </wp:positionV>
                <wp:extent cx="6880860" cy="1339703"/>
                <wp:effectExtent l="0" t="0" r="0" b="0"/>
                <wp:wrapNone/>
                <wp:docPr id="1914920652" name="Cuadro de texto 19149206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80860" cy="13397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95336A" w14:textId="22EF3BD6" w:rsidR="008B0136" w:rsidRDefault="008B0136" w:rsidP="00574D51">
                            <w:pPr>
                              <w:rPr>
                                <w:bCs/>
                                <w:noProof/>
                                <w:sz w:val="28"/>
                                <w:szCs w:val="28"/>
                              </w:rPr>
                            </w:pPr>
                            <w:r w:rsidRPr="008B0136">
                              <w:rPr>
                                <w:bCs/>
                                <w:noProof/>
                                <w:sz w:val="28"/>
                                <w:szCs w:val="28"/>
                              </w:rPr>
                              <w:t>Dirección de Información, Operación y Tecnología</w:t>
                            </w:r>
                            <w:r w:rsidRPr="008B0136">
                              <w:rPr>
                                <w:bCs/>
                                <w:noProof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bCs/>
                                <w:noProof/>
                                <w:sz w:val="28"/>
                                <w:szCs w:val="28"/>
                              </w:rPr>
                              <w:t>- INIDEP</w:t>
                            </w:r>
                          </w:p>
                          <w:p w14:paraId="2E9AEC5C" w14:textId="3314DDFE" w:rsidR="00574D51" w:rsidRPr="00574D51" w:rsidRDefault="008B0136" w:rsidP="00574D51">
                            <w:pPr>
                              <w:rPr>
                                <w:bCs/>
                                <w:noProof/>
                                <w:sz w:val="28"/>
                                <w:szCs w:val="28"/>
                              </w:rPr>
                            </w:pPr>
                            <w:r w:rsidRPr="008B0136">
                              <w:rPr>
                                <w:bCs/>
                                <w:noProof/>
                                <w:sz w:val="28"/>
                                <w:szCs w:val="28"/>
                              </w:rPr>
                              <w:t>Programa Adquisición de Información Biológico-Pesquera y Ambiental</w:t>
                            </w:r>
                          </w:p>
                          <w:p w14:paraId="3AD76C4E" w14:textId="77777777" w:rsidR="00BC42D5" w:rsidRDefault="00BC42D5" w:rsidP="00BC42D5">
                            <w:pPr>
                              <w:rPr>
                                <w:noProof/>
                                <w:sz w:val="44"/>
                                <w:szCs w:val="44"/>
                              </w:rPr>
                            </w:pPr>
                          </w:p>
                          <w:p w14:paraId="7562C220" w14:textId="77777777" w:rsidR="00BC42D5" w:rsidRPr="000733D3" w:rsidRDefault="00BC42D5" w:rsidP="00BC42D5">
                            <w:pPr>
                              <w:rPr>
                                <w:noProof/>
                                <w:sz w:val="44"/>
                                <w:szCs w:val="44"/>
                              </w:rPr>
                            </w:pPr>
                          </w:p>
                          <w:p w14:paraId="68BE4500" w14:textId="77777777" w:rsidR="00BC42D5" w:rsidRPr="0067560D" w:rsidRDefault="00BC42D5" w:rsidP="00BC42D5">
                            <w:pPr>
                              <w:jc w:val="both"/>
                            </w:pPr>
                          </w:p>
                          <w:p w14:paraId="666A091C" w14:textId="77777777" w:rsidR="00BC42D5" w:rsidRPr="0067560D" w:rsidRDefault="00BC42D5" w:rsidP="00BC42D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5A5BB7" id="Cuadro de texto 1914920652" o:spid="_x0000_s1029" type="#_x0000_t202" style="position:absolute;margin-left:-29.5pt;margin-top:17.7pt;width:541.8pt;height:105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" filled="f" stroked="f">
                <v:textbox>
                  <w:txbxContent>
                    <w:p w14:paraId="4295336A" w14:textId="22EF3BD6" w:rsidR="008B0136" w:rsidRDefault="008B0136" w:rsidP="00574D51">
                      <w:pPr>
                        <w:rPr>
                          <w:bCs/>
                          <w:noProof/>
                          <w:sz w:val="28"/>
                          <w:szCs w:val="28"/>
                        </w:rPr>
                      </w:pPr>
                      <w:r w:rsidRPr="008B0136">
                        <w:rPr>
                          <w:bCs/>
                          <w:noProof/>
                          <w:sz w:val="28"/>
                          <w:szCs w:val="28"/>
                        </w:rPr>
                        <w:t>Dirección de Información, Operación y Tecnología</w:t>
                      </w:r>
                      <w:r w:rsidRPr="008B0136">
                        <w:rPr>
                          <w:bCs/>
                          <w:noProof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bCs/>
                          <w:noProof/>
                          <w:sz w:val="28"/>
                          <w:szCs w:val="28"/>
                        </w:rPr>
                        <w:t>- INIDEP</w:t>
                      </w:r>
                    </w:p>
                    <w:p w14:paraId="2E9AEC5C" w14:textId="3314DDFE" w:rsidR="00574D51" w:rsidRPr="00574D51" w:rsidRDefault="008B0136" w:rsidP="00574D51">
                      <w:pPr>
                        <w:rPr>
                          <w:bCs/>
                          <w:noProof/>
                          <w:sz w:val="28"/>
                          <w:szCs w:val="28"/>
                        </w:rPr>
                      </w:pPr>
                      <w:r w:rsidRPr="008B0136">
                        <w:rPr>
                          <w:bCs/>
                          <w:noProof/>
                          <w:sz w:val="28"/>
                          <w:szCs w:val="28"/>
                        </w:rPr>
                        <w:t>Programa Adquisición de Información Biológico-Pesquera y Ambiental</w:t>
                      </w:r>
                    </w:p>
                    <w:p w14:paraId="3AD76C4E" w14:textId="77777777" w:rsidR="00BC42D5" w:rsidRDefault="00BC42D5" w:rsidP="00BC42D5">
                      <w:pPr>
                        <w:rPr>
                          <w:noProof/>
                          <w:sz w:val="44"/>
                          <w:szCs w:val="44"/>
                        </w:rPr>
                      </w:pPr>
                    </w:p>
                    <w:p w14:paraId="7562C220" w14:textId="77777777" w:rsidR="00BC42D5" w:rsidRPr="000733D3" w:rsidRDefault="00BC42D5" w:rsidP="00BC42D5">
                      <w:pPr>
                        <w:rPr>
                          <w:noProof/>
                          <w:sz w:val="44"/>
                          <w:szCs w:val="44"/>
                        </w:rPr>
                      </w:pPr>
                    </w:p>
                    <w:p w14:paraId="68BE4500" w14:textId="77777777" w:rsidR="00BC42D5" w:rsidRPr="0067560D" w:rsidRDefault="00BC42D5" w:rsidP="00BC42D5">
                      <w:pPr>
                        <w:jc w:val="both"/>
                      </w:pPr>
                    </w:p>
                    <w:p w14:paraId="666A091C" w14:textId="77777777" w:rsidR="00BC42D5" w:rsidRPr="0067560D" w:rsidRDefault="00BC42D5" w:rsidP="00BC42D5"/>
                  </w:txbxContent>
                </v:textbox>
              </v:shape>
            </w:pict>
          </mc:Fallback>
        </mc:AlternateContent>
      </w:r>
    </w:p>
    <w:p w14:paraId="0F30BC5F" w14:textId="6931FCAC" w:rsidR="0067560D" w:rsidRPr="000733D3" w:rsidRDefault="0067560D" w:rsidP="0067560D">
      <w:pPr>
        <w:ind w:right="-1134" w:firstLine="708"/>
        <w:rPr>
          <w:rFonts w:ascii="Encode Sans" w:hAnsi="Encode Sans"/>
          <w:b/>
          <w:noProof/>
          <w:color w:val="FFFFFF"/>
          <w:sz w:val="36"/>
          <w:szCs w:val="32"/>
          <w:lang w:eastAsia="en-US"/>
        </w:rPr>
      </w:pPr>
    </w:p>
    <w:p w14:paraId="5BB72FFF" w14:textId="75929121" w:rsidR="0067560D" w:rsidRPr="000733D3" w:rsidRDefault="0067560D" w:rsidP="0067560D">
      <w:pPr>
        <w:ind w:right="-1134"/>
        <w:rPr>
          <w:rFonts w:ascii="Encode Sans" w:hAnsi="Encode Sans"/>
          <w:b/>
          <w:noProof/>
          <w:color w:val="FFFFFF"/>
          <w:sz w:val="36"/>
          <w:szCs w:val="32"/>
          <w:lang w:eastAsia="en-US"/>
        </w:rPr>
      </w:pPr>
    </w:p>
    <w:p w14:paraId="6FB19730" w14:textId="1856AF67" w:rsidR="00120625" w:rsidRPr="00120625" w:rsidRDefault="00066DDD" w:rsidP="00776776">
      <w:pPr>
        <w:tabs>
          <w:tab w:val="left" w:pos="426"/>
        </w:tabs>
        <w:jc w:val="center"/>
        <w:rPr>
          <w:i/>
          <w:szCs w:val="22"/>
        </w:rPr>
      </w:pPr>
      <w:r w:rsidRPr="000733D3">
        <w:rPr>
          <w:rFonts w:ascii="Encode Sans" w:hAnsi="Encode Sans"/>
          <w:b/>
          <w:noProof/>
          <w:color w:val="FFFFFF"/>
          <w:sz w:val="36"/>
          <w:szCs w:val="32"/>
          <w:lang w:eastAsia="en-US"/>
        </w:rPr>
        <w:br w:type="page"/>
      </w:r>
    </w:p>
    <w:p w14:paraId="0B01FB8F" w14:textId="77777777" w:rsidR="00996A13" w:rsidRPr="00711F48" w:rsidRDefault="00996A13" w:rsidP="00120625">
      <w:pPr>
        <w:tabs>
          <w:tab w:val="left" w:pos="6045"/>
        </w:tabs>
        <w:spacing w:line="276" w:lineRule="auto"/>
      </w:pPr>
    </w:p>
    <w:sectPr w:rsidR="00996A13" w:rsidRPr="00711F48" w:rsidSect="0067560D">
      <w:headerReference w:type="default" r:id="rId9"/>
      <w:footerReference w:type="default" r:id="rId10"/>
      <w:pgSz w:w="11906" w:h="16838" w:code="9"/>
      <w:pgMar w:top="0" w:right="1134" w:bottom="0" w:left="992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3A216" w14:textId="77777777" w:rsidR="00610189" w:rsidRDefault="00610189">
      <w:r>
        <w:separator/>
      </w:r>
    </w:p>
  </w:endnote>
  <w:endnote w:type="continuationSeparator" w:id="0">
    <w:p w14:paraId="17E3AFE3" w14:textId="77777777" w:rsidR="00610189" w:rsidRDefault="006101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ncode Sans">
    <w:altName w:val="Calibri"/>
    <w:charset w:val="00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4441C" w14:textId="234AB26E" w:rsidR="00EE7DED" w:rsidRPr="00EE7DED" w:rsidRDefault="008646D0" w:rsidP="00EE7DED">
    <w:pPr>
      <w:pStyle w:val="Encabezado"/>
      <w:rPr>
        <w:sz w:val="22"/>
        <w:szCs w:val="22"/>
      </w:rPr>
    </w:pPr>
    <w:r>
      <w:rPr>
        <w:noProof/>
        <w:lang w:val="es-AR" w:eastAsia="es-AR"/>
      </w:rPr>
      <mc:AlternateContent>
        <mc:Choice Requires="wps">
          <w:drawing>
            <wp:anchor distT="4294967295" distB="4294967295" distL="114300" distR="114300" simplePos="0" relativeHeight="251656704" behindDoc="0" locked="0" layoutInCell="1" allowOverlap="1" wp14:anchorId="680AE5BB" wp14:editId="051C3318">
              <wp:simplePos x="0" y="0"/>
              <wp:positionH relativeFrom="column">
                <wp:posOffset>-30480</wp:posOffset>
              </wp:positionH>
              <wp:positionV relativeFrom="paragraph">
                <wp:posOffset>-12066</wp:posOffset>
              </wp:positionV>
              <wp:extent cx="6228080" cy="0"/>
              <wp:effectExtent l="0" t="0" r="20320" b="19050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2808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CB4AC83" id="Line 3" o:spid="_x0000_s1026" style="position:absolute;z-index:2516567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.4pt,-.95pt" to="488pt,-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"/>
          </w:pict>
        </mc:Fallback>
      </mc:AlternateContent>
    </w:r>
    <w:r w:rsidR="007E0F96">
      <w:rPr>
        <w:sz w:val="18"/>
        <w:szCs w:val="16"/>
      </w:rPr>
      <w:t xml:space="preserve"> </w:t>
    </w:r>
    <w:r w:rsidR="006F4B96">
      <w:rPr>
        <w:sz w:val="18"/>
        <w:szCs w:val="16"/>
      </w:rPr>
      <w:t xml:space="preserve">Marea </w:t>
    </w:r>
    <w:bookmarkStart w:id="5" w:name="AñoMareaPie"/>
    <w:r w:rsidR="00E62152">
      <w:rPr>
        <w:sz w:val="18"/>
        <w:szCs w:val="16"/>
      </w:rPr>
      <w:t>año</w:t>
    </w:r>
    <w:bookmarkEnd w:id="5"/>
    <w:r w:rsidR="00E62152">
      <w:rPr>
        <w:sz w:val="18"/>
        <w:szCs w:val="16"/>
      </w:rPr>
      <w:t>/</w:t>
    </w:r>
    <w:bookmarkStart w:id="6" w:name="NroMareaPie"/>
    <w:proofErr w:type="spellStart"/>
    <w:r w:rsidR="00E62152">
      <w:rPr>
        <w:sz w:val="18"/>
        <w:szCs w:val="16"/>
      </w:rPr>
      <w:t>nro</w:t>
    </w:r>
    <w:bookmarkEnd w:id="6"/>
    <w:proofErr w:type="spellEnd"/>
    <w:r w:rsidR="006F4B96">
      <w:rPr>
        <w:sz w:val="18"/>
        <w:szCs w:val="16"/>
      </w:rPr>
      <w:t xml:space="preserve"> –</w:t>
    </w:r>
    <w:r w:rsidR="007E0F96">
      <w:rPr>
        <w:sz w:val="18"/>
        <w:szCs w:val="16"/>
      </w:rPr>
      <w:t xml:space="preserve"> </w:t>
    </w:r>
    <w:r w:rsidR="004E1B19" w:rsidRPr="00BC5EEA">
      <w:rPr>
        <w:sz w:val="18"/>
        <w:szCs w:val="16"/>
      </w:rPr>
      <w:t>Informe de Marea</w:t>
    </w:r>
    <w:r w:rsidR="006F4B96">
      <w:rPr>
        <w:sz w:val="18"/>
        <w:szCs w:val="16"/>
      </w:rPr>
      <w:t xml:space="preserve"> </w:t>
    </w:r>
  </w:p>
  <w:p w14:paraId="0505CE8D" w14:textId="77777777" w:rsidR="00F43571" w:rsidRPr="00DB4DA7" w:rsidRDefault="00F43571" w:rsidP="00F43571">
    <w:pPr>
      <w:pStyle w:val="Encabezado"/>
      <w:jc w:val="center"/>
      <w:rPr>
        <w:rFonts w:ascii="Encode Sans" w:hAnsi="Encode Sans" w:cs="Arial"/>
        <w:sz w:val="16"/>
        <w:szCs w:val="16"/>
      </w:rPr>
    </w:pPr>
    <w:r w:rsidRPr="00DB4DA7">
      <w:rPr>
        <w:rStyle w:val="Nmerodepgina"/>
        <w:rFonts w:ascii="Encode Sans" w:hAnsi="Encode Sans" w:cs="Arial"/>
        <w:sz w:val="20"/>
      </w:rPr>
      <w:fldChar w:fldCharType="begin"/>
    </w:r>
    <w:r w:rsidRPr="00DB4DA7">
      <w:rPr>
        <w:rStyle w:val="Nmerodepgina"/>
        <w:rFonts w:ascii="Encode Sans" w:hAnsi="Encode Sans" w:cs="Arial"/>
        <w:sz w:val="20"/>
      </w:rPr>
      <w:instrText xml:space="preserve"> PAGE </w:instrText>
    </w:r>
    <w:r w:rsidRPr="00DB4DA7">
      <w:rPr>
        <w:rStyle w:val="Nmerodepgina"/>
        <w:rFonts w:ascii="Encode Sans" w:hAnsi="Encode Sans" w:cs="Arial"/>
        <w:sz w:val="20"/>
      </w:rPr>
      <w:fldChar w:fldCharType="separate"/>
    </w:r>
    <w:r w:rsidR="00CC74D4">
      <w:rPr>
        <w:rStyle w:val="Nmerodepgina"/>
        <w:rFonts w:ascii="Encode Sans" w:hAnsi="Encode Sans" w:cs="Arial"/>
        <w:noProof/>
        <w:sz w:val="20"/>
      </w:rPr>
      <w:t>1</w:t>
    </w:r>
    <w:r w:rsidRPr="00DB4DA7">
      <w:rPr>
        <w:rStyle w:val="Nmerodepgina"/>
        <w:rFonts w:ascii="Encode Sans" w:hAnsi="Encode Sans" w:cs="Arial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F8D16" w14:textId="77777777" w:rsidR="00610189" w:rsidRDefault="00610189">
      <w:r>
        <w:separator/>
      </w:r>
    </w:p>
  </w:footnote>
  <w:footnote w:type="continuationSeparator" w:id="0">
    <w:p w14:paraId="1FAD87D9" w14:textId="77777777" w:rsidR="00610189" w:rsidRDefault="006101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EA50A" w14:textId="77777777" w:rsidR="00F43571" w:rsidRDefault="008646D0" w:rsidP="00EE7DED">
    <w:pPr>
      <w:pStyle w:val="Encabezado"/>
      <w:tabs>
        <w:tab w:val="clear" w:pos="4252"/>
      </w:tabs>
      <w:rPr>
        <w:rFonts w:ascii="Arial" w:hAnsi="Arial" w:cs="Arial"/>
        <w:sz w:val="20"/>
        <w:szCs w:val="20"/>
      </w:rPr>
    </w:pPr>
    <w:r>
      <w:rPr>
        <w:noProof/>
        <w:lang w:val="es-AR" w:eastAsia="es-AR"/>
      </w:rPr>
      <w:drawing>
        <wp:anchor distT="0" distB="0" distL="114300" distR="114300" simplePos="0" relativeHeight="251657728" behindDoc="0" locked="0" layoutInCell="1" allowOverlap="1" wp14:anchorId="539A1AFF" wp14:editId="5A0A7BBB">
          <wp:simplePos x="0" y="0"/>
          <wp:positionH relativeFrom="column">
            <wp:posOffset>22860</wp:posOffset>
          </wp:positionH>
          <wp:positionV relativeFrom="paragraph">
            <wp:posOffset>93345</wp:posOffset>
          </wp:positionV>
          <wp:extent cx="299720" cy="299720"/>
          <wp:effectExtent l="0" t="0" r="5080" b="5080"/>
          <wp:wrapNone/>
          <wp:docPr id="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9720" cy="2997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56E490D" w14:textId="77777777" w:rsidR="00F43571" w:rsidRPr="000733D3" w:rsidRDefault="00F43571" w:rsidP="00EE7DED">
    <w:pPr>
      <w:pStyle w:val="Encabezado"/>
      <w:tabs>
        <w:tab w:val="clear" w:pos="4252"/>
      </w:tabs>
      <w:ind w:firstLine="567"/>
      <w:rPr>
        <w:rFonts w:ascii="Calibri" w:hAnsi="Calibri" w:cs="Calibri"/>
        <w:sz w:val="16"/>
        <w:szCs w:val="16"/>
      </w:rPr>
    </w:pPr>
    <w:r w:rsidRPr="000733D3">
      <w:rPr>
        <w:rFonts w:ascii="Calibri" w:hAnsi="Calibri" w:cs="Calibri"/>
        <w:sz w:val="20"/>
        <w:szCs w:val="16"/>
      </w:rPr>
      <w:t>INSTITUTO NACIONAL DE INVESTIGACIÓN Y DESARROLLO PESQUERO</w:t>
    </w:r>
  </w:p>
  <w:p w14:paraId="62F53816" w14:textId="77777777" w:rsidR="00F43571" w:rsidRDefault="008646D0" w:rsidP="00EE7DED">
    <w:pPr>
      <w:pStyle w:val="Encabezado"/>
      <w:tabs>
        <w:tab w:val="clear" w:pos="4252"/>
        <w:tab w:val="clear" w:pos="8504"/>
        <w:tab w:val="left" w:pos="8610"/>
      </w:tabs>
    </w:pPr>
    <w:r>
      <w:rPr>
        <w:noProof/>
        <w:lang w:val="es-AR" w:eastAsia="es-AR"/>
      </w:rPr>
      <mc:AlternateContent>
        <mc:Choice Requires="wps">
          <w:drawing>
            <wp:anchor distT="4294967295" distB="4294967295" distL="114300" distR="114300" simplePos="0" relativeHeight="251658752" behindDoc="0" locked="0" layoutInCell="1" allowOverlap="1" wp14:anchorId="5F399FA1" wp14:editId="40ADD681">
              <wp:simplePos x="0" y="0"/>
              <wp:positionH relativeFrom="column">
                <wp:posOffset>365760</wp:posOffset>
              </wp:positionH>
              <wp:positionV relativeFrom="paragraph">
                <wp:posOffset>34924</wp:posOffset>
              </wp:positionV>
              <wp:extent cx="5831840" cy="0"/>
              <wp:effectExtent l="0" t="0" r="16510" b="19050"/>
              <wp:wrapNone/>
              <wp:docPr id="28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3184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AFE9D67" id="Line 3" o:spid="_x0000_s1026" style="position:absolute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8.8pt,2.75pt" to="488pt,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"/>
          </w:pict>
        </mc:Fallback>
      </mc:AlternateContent>
    </w:r>
    <w:r w:rsidR="00F43571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56A46"/>
    <w:multiLevelType w:val="multilevel"/>
    <w:tmpl w:val="8668E2C6"/>
    <w:lvl w:ilvl="0">
      <w:start w:val="1"/>
      <w:numFmt w:val="bullet"/>
      <w:lvlText w:val="●"/>
      <w:lvlJc w:val="left"/>
      <w:pPr>
        <w:ind w:left="1417" w:hanging="285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" w15:restartNumberingAfterBreak="0">
    <w:nsid w:val="06297345"/>
    <w:multiLevelType w:val="hybridMultilevel"/>
    <w:tmpl w:val="00367E9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C71F93"/>
    <w:multiLevelType w:val="hybridMultilevel"/>
    <w:tmpl w:val="07EAD8F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537B51"/>
    <w:multiLevelType w:val="multilevel"/>
    <w:tmpl w:val="285C975C"/>
    <w:lvl w:ilvl="0">
      <w:start w:val="1"/>
      <w:numFmt w:val="bullet"/>
      <w:lvlText w:val="○"/>
      <w:lvlJc w:val="left"/>
      <w:pPr>
        <w:ind w:left="1559" w:hanging="285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9EF0B4B"/>
    <w:multiLevelType w:val="hybridMultilevel"/>
    <w:tmpl w:val="C8E47F3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9B7013"/>
    <w:multiLevelType w:val="multilevel"/>
    <w:tmpl w:val="92683042"/>
    <w:lvl w:ilvl="0">
      <w:start w:val="1"/>
      <w:numFmt w:val="decimal"/>
      <w:lvlText w:val="%1."/>
      <w:lvlJc w:val="left"/>
      <w:pPr>
        <w:ind w:left="992" w:hanging="283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 w15:restartNumberingAfterBreak="0">
    <w:nsid w:val="49267C36"/>
    <w:multiLevelType w:val="hybridMultilevel"/>
    <w:tmpl w:val="CEEA81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93399C"/>
    <w:multiLevelType w:val="hybridMultilevel"/>
    <w:tmpl w:val="8F4E26B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2C4715"/>
    <w:multiLevelType w:val="multilevel"/>
    <w:tmpl w:val="5B2E4B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8F02E4E"/>
    <w:multiLevelType w:val="hybridMultilevel"/>
    <w:tmpl w:val="6952E38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D1B2699"/>
    <w:multiLevelType w:val="hybridMultilevel"/>
    <w:tmpl w:val="382A1EA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F3D788B"/>
    <w:multiLevelType w:val="multilevel"/>
    <w:tmpl w:val="692C33BA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2" w15:restartNumberingAfterBreak="0">
    <w:nsid w:val="60ED4256"/>
    <w:multiLevelType w:val="multilevel"/>
    <w:tmpl w:val="41942132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65583025"/>
    <w:multiLevelType w:val="hybridMultilevel"/>
    <w:tmpl w:val="6E24C8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C5153D"/>
    <w:multiLevelType w:val="multilevel"/>
    <w:tmpl w:val="EB90896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 w15:restartNumberingAfterBreak="0">
    <w:nsid w:val="6FF26AB2"/>
    <w:multiLevelType w:val="multilevel"/>
    <w:tmpl w:val="DA72F16A"/>
    <w:lvl w:ilvl="0">
      <w:start w:val="1"/>
      <w:numFmt w:val="bullet"/>
      <w:lvlText w:val="●"/>
      <w:lvlJc w:val="left"/>
      <w:pPr>
        <w:ind w:left="1275" w:hanging="285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14835E8"/>
    <w:multiLevelType w:val="hybridMultilevel"/>
    <w:tmpl w:val="69708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7F24CA"/>
    <w:multiLevelType w:val="multilevel"/>
    <w:tmpl w:val="4820564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 w15:restartNumberingAfterBreak="0">
    <w:nsid w:val="79E4726A"/>
    <w:multiLevelType w:val="multilevel"/>
    <w:tmpl w:val="24AAE766"/>
    <w:lvl w:ilvl="0">
      <w:start w:val="1"/>
      <w:numFmt w:val="decimal"/>
      <w:lvlText w:val="%1."/>
      <w:lvlJc w:val="left"/>
      <w:pPr>
        <w:ind w:left="992" w:hanging="360"/>
      </w:pPr>
      <w:rPr>
        <w:rFonts w:ascii="Arial" w:eastAsia="Arial" w:hAnsi="Arial" w:cs="Arial"/>
        <w:b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9" w15:restartNumberingAfterBreak="0">
    <w:nsid w:val="7F220DED"/>
    <w:multiLevelType w:val="hybridMultilevel"/>
    <w:tmpl w:val="F4062D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57744064">
    <w:abstractNumId w:val="5"/>
  </w:num>
  <w:num w:numId="2" w16cid:durableId="959259070">
    <w:abstractNumId w:val="11"/>
  </w:num>
  <w:num w:numId="3" w16cid:durableId="1617759965">
    <w:abstractNumId w:val="15"/>
  </w:num>
  <w:num w:numId="4" w16cid:durableId="2067103023">
    <w:abstractNumId w:val="3"/>
  </w:num>
  <w:num w:numId="5" w16cid:durableId="490608220">
    <w:abstractNumId w:val="0"/>
  </w:num>
  <w:num w:numId="6" w16cid:durableId="1359811522">
    <w:abstractNumId w:val="16"/>
  </w:num>
  <w:num w:numId="7" w16cid:durableId="857626264">
    <w:abstractNumId w:val="19"/>
  </w:num>
  <w:num w:numId="8" w16cid:durableId="1752460129">
    <w:abstractNumId w:val="2"/>
  </w:num>
  <w:num w:numId="9" w16cid:durableId="1138186420">
    <w:abstractNumId w:val="13"/>
  </w:num>
  <w:num w:numId="10" w16cid:durableId="1155879548">
    <w:abstractNumId w:val="7"/>
  </w:num>
  <w:num w:numId="11" w16cid:durableId="2129279427">
    <w:abstractNumId w:val="10"/>
  </w:num>
  <w:num w:numId="12" w16cid:durableId="1603535190">
    <w:abstractNumId w:val="4"/>
  </w:num>
  <w:num w:numId="13" w16cid:durableId="1040088029">
    <w:abstractNumId w:val="1"/>
  </w:num>
  <w:num w:numId="14" w16cid:durableId="402991266">
    <w:abstractNumId w:val="14"/>
  </w:num>
  <w:num w:numId="15" w16cid:durableId="2023164504">
    <w:abstractNumId w:val="17"/>
  </w:num>
  <w:num w:numId="16" w16cid:durableId="641926600">
    <w:abstractNumId w:val="12"/>
  </w:num>
  <w:num w:numId="17" w16cid:durableId="64381362">
    <w:abstractNumId w:val="18"/>
  </w:num>
  <w:num w:numId="18" w16cid:durableId="674957743">
    <w:abstractNumId w:val="8"/>
  </w:num>
  <w:num w:numId="19" w16cid:durableId="1027412759">
    <w:abstractNumId w:val="6"/>
  </w:num>
  <w:num w:numId="20" w16cid:durableId="1558463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8"/>
  <w:hyphenationZone w:val="425"/>
  <w:drawingGridHorizontalSpacing w:val="120"/>
  <w:displayHorizontalDrawingGridEvery w:val="2"/>
  <w:doNotShadeFormData/>
  <w:characterSpacingControl w:val="doNotCompress"/>
  <w:hdrShapeDefaults>
    <o:shapedefaults v:ext="edit" spidmax="2051">
      <o:colormru v:ext="edit" colors="#3f5db1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6891"/>
    <w:rsid w:val="00013B35"/>
    <w:rsid w:val="00021096"/>
    <w:rsid w:val="00037E1C"/>
    <w:rsid w:val="000418A8"/>
    <w:rsid w:val="00054066"/>
    <w:rsid w:val="00066DDD"/>
    <w:rsid w:val="000733D3"/>
    <w:rsid w:val="00080444"/>
    <w:rsid w:val="00081CCB"/>
    <w:rsid w:val="00087797"/>
    <w:rsid w:val="000A5E8C"/>
    <w:rsid w:val="000D5F39"/>
    <w:rsid w:val="0010223A"/>
    <w:rsid w:val="00120625"/>
    <w:rsid w:val="00171B2B"/>
    <w:rsid w:val="001A7014"/>
    <w:rsid w:val="001C3BFA"/>
    <w:rsid w:val="001C6F05"/>
    <w:rsid w:val="001D5FA2"/>
    <w:rsid w:val="001F0248"/>
    <w:rsid w:val="00202E69"/>
    <w:rsid w:val="00204A97"/>
    <w:rsid w:val="00207A4D"/>
    <w:rsid w:val="00235BB6"/>
    <w:rsid w:val="00236891"/>
    <w:rsid w:val="002416A1"/>
    <w:rsid w:val="002669AB"/>
    <w:rsid w:val="00270226"/>
    <w:rsid w:val="00275749"/>
    <w:rsid w:val="002A0491"/>
    <w:rsid w:val="002C4EAB"/>
    <w:rsid w:val="002C7B7A"/>
    <w:rsid w:val="002D59BE"/>
    <w:rsid w:val="002D65F9"/>
    <w:rsid w:val="002E0E6A"/>
    <w:rsid w:val="002F3D46"/>
    <w:rsid w:val="00305E3A"/>
    <w:rsid w:val="00306FD4"/>
    <w:rsid w:val="003529E7"/>
    <w:rsid w:val="0037000B"/>
    <w:rsid w:val="00372BC7"/>
    <w:rsid w:val="003A01D4"/>
    <w:rsid w:val="003B726C"/>
    <w:rsid w:val="00401DA3"/>
    <w:rsid w:val="0040324A"/>
    <w:rsid w:val="00411295"/>
    <w:rsid w:val="00427AB5"/>
    <w:rsid w:val="00430360"/>
    <w:rsid w:val="0043061D"/>
    <w:rsid w:val="00447AAF"/>
    <w:rsid w:val="00483CC5"/>
    <w:rsid w:val="004B4989"/>
    <w:rsid w:val="004C675E"/>
    <w:rsid w:val="004D1768"/>
    <w:rsid w:val="004E1B19"/>
    <w:rsid w:val="00564CA2"/>
    <w:rsid w:val="0057013D"/>
    <w:rsid w:val="00573136"/>
    <w:rsid w:val="00574D51"/>
    <w:rsid w:val="00582A81"/>
    <w:rsid w:val="005A140E"/>
    <w:rsid w:val="005D6AB3"/>
    <w:rsid w:val="005F6A3F"/>
    <w:rsid w:val="00610189"/>
    <w:rsid w:val="00624D7B"/>
    <w:rsid w:val="006513C3"/>
    <w:rsid w:val="0067560D"/>
    <w:rsid w:val="006927CD"/>
    <w:rsid w:val="006B4767"/>
    <w:rsid w:val="006C2060"/>
    <w:rsid w:val="006C7F48"/>
    <w:rsid w:val="006F4B96"/>
    <w:rsid w:val="00711F48"/>
    <w:rsid w:val="00714981"/>
    <w:rsid w:val="00754958"/>
    <w:rsid w:val="00776776"/>
    <w:rsid w:val="0078184D"/>
    <w:rsid w:val="007A2F50"/>
    <w:rsid w:val="007B66D3"/>
    <w:rsid w:val="007D2935"/>
    <w:rsid w:val="007E0F96"/>
    <w:rsid w:val="007E78FD"/>
    <w:rsid w:val="007F0F26"/>
    <w:rsid w:val="007F65C7"/>
    <w:rsid w:val="00841169"/>
    <w:rsid w:val="00850C22"/>
    <w:rsid w:val="008646D0"/>
    <w:rsid w:val="008B0136"/>
    <w:rsid w:val="008B6ACB"/>
    <w:rsid w:val="008C7AD3"/>
    <w:rsid w:val="008D6E73"/>
    <w:rsid w:val="00905BEF"/>
    <w:rsid w:val="00907B42"/>
    <w:rsid w:val="00980C7D"/>
    <w:rsid w:val="00991431"/>
    <w:rsid w:val="00992D12"/>
    <w:rsid w:val="00996A13"/>
    <w:rsid w:val="009B4AD6"/>
    <w:rsid w:val="009C0ACF"/>
    <w:rsid w:val="009E4500"/>
    <w:rsid w:val="009E7FB9"/>
    <w:rsid w:val="009F5835"/>
    <w:rsid w:val="00A4543A"/>
    <w:rsid w:val="00A557F3"/>
    <w:rsid w:val="00A66F33"/>
    <w:rsid w:val="00A74579"/>
    <w:rsid w:val="00AA6C9B"/>
    <w:rsid w:val="00AB0C20"/>
    <w:rsid w:val="00AC22A2"/>
    <w:rsid w:val="00AC2C41"/>
    <w:rsid w:val="00AF2543"/>
    <w:rsid w:val="00AF4C94"/>
    <w:rsid w:val="00B03403"/>
    <w:rsid w:val="00B07B7E"/>
    <w:rsid w:val="00B320CC"/>
    <w:rsid w:val="00B65E2B"/>
    <w:rsid w:val="00B671F8"/>
    <w:rsid w:val="00B90771"/>
    <w:rsid w:val="00B9604D"/>
    <w:rsid w:val="00BA2505"/>
    <w:rsid w:val="00BA2A3A"/>
    <w:rsid w:val="00BC42D5"/>
    <w:rsid w:val="00BC5EEA"/>
    <w:rsid w:val="00BC7777"/>
    <w:rsid w:val="00BF2E90"/>
    <w:rsid w:val="00C13384"/>
    <w:rsid w:val="00C2383A"/>
    <w:rsid w:val="00C31614"/>
    <w:rsid w:val="00C50B37"/>
    <w:rsid w:val="00C777AC"/>
    <w:rsid w:val="00C8073E"/>
    <w:rsid w:val="00C834A8"/>
    <w:rsid w:val="00CB502D"/>
    <w:rsid w:val="00CC74D4"/>
    <w:rsid w:val="00CD2792"/>
    <w:rsid w:val="00CF1B5F"/>
    <w:rsid w:val="00CF1D82"/>
    <w:rsid w:val="00D40F35"/>
    <w:rsid w:val="00D57E27"/>
    <w:rsid w:val="00D813DB"/>
    <w:rsid w:val="00D82695"/>
    <w:rsid w:val="00D91314"/>
    <w:rsid w:val="00DB4DA7"/>
    <w:rsid w:val="00DC2476"/>
    <w:rsid w:val="00DD20B9"/>
    <w:rsid w:val="00DD5DCF"/>
    <w:rsid w:val="00DE4BF7"/>
    <w:rsid w:val="00DF11AF"/>
    <w:rsid w:val="00DF5E4E"/>
    <w:rsid w:val="00E526BE"/>
    <w:rsid w:val="00E62152"/>
    <w:rsid w:val="00E7692D"/>
    <w:rsid w:val="00E96AF3"/>
    <w:rsid w:val="00EB33E2"/>
    <w:rsid w:val="00EC37A6"/>
    <w:rsid w:val="00EC7599"/>
    <w:rsid w:val="00EE6060"/>
    <w:rsid w:val="00EE7DED"/>
    <w:rsid w:val="00EF7B70"/>
    <w:rsid w:val="00F026E9"/>
    <w:rsid w:val="00F35631"/>
    <w:rsid w:val="00F41F50"/>
    <w:rsid w:val="00F43571"/>
    <w:rsid w:val="00F45C50"/>
    <w:rsid w:val="00F64A0D"/>
    <w:rsid w:val="00F66199"/>
    <w:rsid w:val="00F67BA1"/>
    <w:rsid w:val="00F958DE"/>
    <w:rsid w:val="00FA1296"/>
    <w:rsid w:val="00FA3E5C"/>
    <w:rsid w:val="00FA4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>
      <o:colormru v:ext="edit" colors="#3f5db1"/>
    </o:shapedefaults>
    <o:shapelayout v:ext="edit">
      <o:idmap v:ext="edit" data="2"/>
    </o:shapelayout>
  </w:shapeDefaults>
  <w:decimalSymbol w:val=","/>
  <w:listSeparator w:val=";"/>
  <w14:docId w14:val="713B3ED3"/>
  <w15:docId w15:val="{7FE2D2D1-1D0E-4FF3-8F58-9EDC02663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9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5731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rsid w:val="00F43571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F43571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F43571"/>
  </w:style>
  <w:style w:type="paragraph" w:styleId="Textodeglobo">
    <w:name w:val="Balloon Text"/>
    <w:basedOn w:val="Normal"/>
    <w:link w:val="TextodegloboCar"/>
    <w:rsid w:val="0002109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021096"/>
    <w:rPr>
      <w:rFonts w:ascii="Tahoma" w:hAnsi="Tahoma" w:cs="Tahoma"/>
      <w:sz w:val="16"/>
      <w:szCs w:val="16"/>
    </w:rPr>
  </w:style>
  <w:style w:type="paragraph" w:styleId="Sinespaciado">
    <w:name w:val="No Spacing"/>
    <w:link w:val="SinespaciadoCar"/>
    <w:uiPriority w:val="1"/>
    <w:qFormat/>
    <w:rsid w:val="00021096"/>
    <w:rPr>
      <w:rFonts w:ascii="Calibri" w:hAnsi="Calibri"/>
      <w:sz w:val="22"/>
      <w:szCs w:val="22"/>
      <w:lang w:val="es-ES" w:eastAsia="en-US"/>
    </w:rPr>
  </w:style>
  <w:style w:type="character" w:customStyle="1" w:styleId="SinespaciadoCar">
    <w:name w:val="Sin espaciado Car"/>
    <w:link w:val="Sinespaciado"/>
    <w:uiPriority w:val="1"/>
    <w:rsid w:val="00021096"/>
    <w:rPr>
      <w:rFonts w:ascii="Calibri" w:hAnsi="Calibri"/>
      <w:sz w:val="22"/>
      <w:szCs w:val="22"/>
      <w:lang w:val="es-ES" w:eastAsia="en-US" w:bidi="ar-SA"/>
    </w:rPr>
  </w:style>
  <w:style w:type="paragraph" w:styleId="Ttulo">
    <w:name w:val="Title"/>
    <w:basedOn w:val="Normal"/>
    <w:next w:val="Normal"/>
    <w:link w:val="TtuloCar"/>
    <w:uiPriority w:val="99"/>
    <w:qFormat/>
    <w:rsid w:val="00C2383A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  <w:lang w:val="en-US" w:eastAsia="ja-JP"/>
    </w:rPr>
  </w:style>
  <w:style w:type="character" w:customStyle="1" w:styleId="TtuloCar">
    <w:name w:val="Título Car"/>
    <w:link w:val="Ttulo"/>
    <w:uiPriority w:val="99"/>
    <w:rsid w:val="00C2383A"/>
    <w:rPr>
      <w:rFonts w:ascii="Cambria" w:hAnsi="Cambria"/>
      <w:color w:val="17365D"/>
      <w:spacing w:val="5"/>
      <w:kern w:val="28"/>
      <w:sz w:val="52"/>
      <w:szCs w:val="52"/>
      <w:lang w:val="en-US" w:eastAsia="ja-JP"/>
    </w:rPr>
  </w:style>
  <w:style w:type="paragraph" w:customStyle="1" w:styleId="Default">
    <w:name w:val="Default"/>
    <w:rsid w:val="00D813DB"/>
    <w:pPr>
      <w:autoSpaceDE w:val="0"/>
      <w:autoSpaceDN w:val="0"/>
      <w:adjustRightInd w:val="0"/>
    </w:pPr>
    <w:rPr>
      <w:color w:val="000000"/>
      <w:sz w:val="24"/>
      <w:szCs w:val="24"/>
      <w:lang w:eastAsia="es-ES"/>
    </w:rPr>
  </w:style>
  <w:style w:type="paragraph" w:styleId="Textonotapie">
    <w:name w:val="footnote text"/>
    <w:basedOn w:val="Normal"/>
    <w:link w:val="TextonotapieCar"/>
    <w:semiHidden/>
    <w:unhideWhenUsed/>
    <w:rsid w:val="004E1B19"/>
    <w:rPr>
      <w:sz w:val="20"/>
      <w:szCs w:val="20"/>
    </w:rPr>
  </w:style>
  <w:style w:type="character" w:customStyle="1" w:styleId="TextonotapieCar">
    <w:name w:val="Texto nota pie Car"/>
    <w:link w:val="Textonotapie"/>
    <w:semiHidden/>
    <w:rsid w:val="004E1B19"/>
    <w:rPr>
      <w:lang w:val="es-ES" w:eastAsia="es-ES"/>
    </w:rPr>
  </w:style>
  <w:style w:type="character" w:styleId="Refdenotaalpie">
    <w:name w:val="footnote reference"/>
    <w:semiHidden/>
    <w:unhideWhenUsed/>
    <w:rsid w:val="004E1B19"/>
    <w:rPr>
      <w:vertAlign w:val="superscript"/>
    </w:rPr>
  </w:style>
  <w:style w:type="character" w:styleId="Hipervnculo">
    <w:name w:val="Hyperlink"/>
    <w:unhideWhenUsed/>
    <w:rsid w:val="004E1B1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41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83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3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5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7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perador\Downloads\5_Formato%20Inf_MAR_nc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1E140E-C59D-4E9C-83B4-B72D561DEE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5_Formato Inf_MAR_nc.dotx</Template>
  <TotalTime>48</TotalTime>
  <Pages>2</Pages>
  <Words>12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TÍTULO CENTRADO AYUSCULAS, NEGRITA, ARIAL 14</vt:lpstr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TÍTULO CENTRADO AYUSCULAS, NEGRITA, ARIAL 14</dc:title>
  <dc:creator>Operador</dc:creator>
  <cp:lastModifiedBy>Daniel Alejandro Di Tullio</cp:lastModifiedBy>
  <cp:revision>3</cp:revision>
  <cp:lastPrinted>2021-05-31T22:18:00Z</cp:lastPrinted>
  <dcterms:created xsi:type="dcterms:W3CDTF">2026-05-10T14:28:00Z</dcterms:created>
  <dcterms:modified xsi:type="dcterms:W3CDTF">2026-05-10T15:30:00Z</dcterms:modified>
</cp:coreProperties>
</file>