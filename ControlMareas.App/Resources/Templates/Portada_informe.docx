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3E5" w14:textId="5582377A" w:rsidR="0067560D" w:rsidRPr="000733D3" w:rsidRDefault="0000000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</w:rPr>
        <w:pict w14:anchorId="546AA3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49.5pt;margin-top:0;width:594.55pt;height:840.75pt;z-index:-251656704;mso-position-horizontal-relative:text;mso-position-vertical-relative:text;mso-width-relative:page;mso-height-relative:page">
            <v:imagedata r:id="rId8" o:title="5"/>
          </v:shape>
        </w:pict>
      </w:r>
    </w:p>
    <w:p w14:paraId="218A0032" w14:textId="0394A018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A20908C" wp14:editId="4342210C">
                <wp:simplePos x="0" y="0"/>
                <wp:positionH relativeFrom="column">
                  <wp:posOffset>5892800</wp:posOffset>
                </wp:positionH>
                <wp:positionV relativeFrom="paragraph">
                  <wp:posOffset>125730</wp:posOffset>
                </wp:positionV>
                <wp:extent cx="883920" cy="35433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1805B" w14:textId="4518312D" w:rsidR="0067560D" w:rsidRPr="00080444" w:rsidRDefault="00326885" w:rsidP="0067560D">
                            <w:pPr>
                              <w:jc w:val="right"/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</w:pPr>
                            <w:r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  <w:t>{</w:t>
                            </w:r>
                            <w:r w:rsidR="00AB0C20"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  <w:t>A</w:t>
                            </w:r>
                            <w:r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  <w:lang w:val="es-MX"/>
                              </w:rPr>
                              <w:t>ñoActual}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2090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64pt;margin-top:9.9pt;width:69.6pt;height:27.9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AE9wEAAMwDAAAOAAAAZHJzL2Uyb0RvYy54bWysU9uO2yAQfa/Uf0C8N861Taw4q+1uU1Xa&#10;XqRtP2CCcYwKDAUSO/36HXA2G7VvVf2AwMOcmXPmsL7pjWZH6YNCW/HJaMyZtAJrZfcV//F9+2bJ&#10;WYhga9BoZcVPMvCbzetX686Vcoot6lp6RiA2lJ2reBujK4siiFYaCCN00lKwQW8g0tHvi9pDR+hG&#10;F9Px+G3Roa+dRyFDoL/3Q5BvMn7TSBG/Nk2QkemKU28xrz6vu7QWmzWUew+uVeLcBvxDFwaUpaIX&#10;qHuIwA5e/QVllPAYsIkjgabAplFCZg7EZjL+g81jC05mLiROcBeZwv+DFV+Oj+6bZ7F/jz0NMJMI&#10;7gHFz8As3rVg9/LWe+xaCTUVniTJis6F8pyapA5lSCC77jPWNGQ4RMxAfeNNUoV4MkKnAZwuoss+&#10;MkE/l8vZakoRQaHZYj6b5aEUUD4nOx/iR4mGpU3FPc00g8PxIcTUDJTPV1Iti1uldZ6rtqyr+Gox&#10;XeSEq4hRkWynlaH64/QNRkgcP9g6J0dQethTAW3PpBPPgXHsdz1dTOR3WJ+IvsfBXvQcaNOi/81Z&#10;R9aqePh1AC85058sSbiazOfJi/kwX7xL7P11ZHcdASsIquKRs2F7F7N/E9fgbknqrcoyvHRy7pUs&#10;k9U52zt58vqcb708ws0TAAAA//8DAFBLAwQUAAYACAAAACEAcShqJd4AAAAKAQAADwAAAGRycy9k&#10;b3ducmV2LnhtbEyPy07DMBBF90j8gzVI7KhNJJI2xKkq1JYlUCLWbjwkEfFDtpuGv2e6osvRvbpz&#10;TrWezcgmDHFwVsLjQgBD2zo92E5C87l7WAKLSVmtRmdRwi9GWNe3N5UqtTvbD5wOqWM0YmOpJPQp&#10;+ZLz2PZoVFw4j5aybxeMSnSGjuugzjRuRp4JkXOjBksfeuXxpcf253AyEnzy++I1vL1vtrtJNF/7&#10;Jhu6rZT3d/PmGVjCOf2X4YJP6FAT09GdrI5slLDKluSSKFiRwqUg8iIDdpRQPOXA64pfK9R/AAAA&#10;//8DAFBLAQItABQABgAIAAAAIQC2gziS/gAAAOEBAAATAAAAAAAAAAAAAAAAAAAAAABbQ29udGVu&#10;dF9UeXBlc10ueG1sUEsBAi0AFAAGAAgAAAAhADj9If/WAAAAlAEAAAsAAAAAAAAAAAAAAAAALwEA&#10;AF9yZWxzLy5yZWxzUEsBAi0AFAAGAAgAAAAhAPmekAT3AQAAzAMAAA4AAAAAAAAAAAAAAAAALgIA&#10;AGRycy9lMm9Eb2MueG1sUEsBAi0AFAAGAAgAAAAhAHEoaiXeAAAACgEAAA8AAAAAAAAAAAAAAAAA&#10;UQQAAGRycy9kb3ducmV2LnhtbFBLBQYAAAAABAAEAPMAAABcBQAAAAA=&#10;" filled="f" stroked="f">
                <v:textbox style="mso-fit-shape-to-text:t">
                  <w:txbxContent>
                    <w:p w14:paraId="37E1805B" w14:textId="4518312D" w:rsidR="0067560D" w:rsidRPr="00080444" w:rsidRDefault="00326885" w:rsidP="0067560D">
                      <w:pPr>
                        <w:jc w:val="right"/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</w:pPr>
                      <w:r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  <w:t>{</w:t>
                      </w:r>
                      <w:r w:rsidR="00AB0C20"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  <w:t>A</w:t>
                      </w:r>
                      <w:r>
                        <w:rPr>
                          <w:rFonts w:ascii="Encode Sans" w:hAnsi="Encode Sans"/>
                          <w:b/>
                          <w:color w:val="FFFFFF"/>
                          <w:sz w:val="36"/>
                          <w:lang w:val="es-MX"/>
                        </w:rPr>
                        <w:t>ñoActual}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363623" w14:textId="58D4CE89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28C7AA7E" w14:textId="4316D49F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0EE46C15" w14:textId="7343AE75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6C131FF8" w14:textId="0E011AF9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34BE4BBB" w14:textId="20D64E87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846AA28" wp14:editId="75EB8596">
                <wp:simplePos x="0" y="0"/>
                <wp:positionH relativeFrom="column">
                  <wp:posOffset>3141980</wp:posOffset>
                </wp:positionH>
                <wp:positionV relativeFrom="paragraph">
                  <wp:posOffset>371475</wp:posOffset>
                </wp:positionV>
                <wp:extent cx="3665220" cy="675640"/>
                <wp:effectExtent l="0" t="0" r="0" b="1270"/>
                <wp:wrapSquare wrapText="bothSides"/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F5ADC" w14:textId="45A79AEB" w:rsidR="00A74579" w:rsidRDefault="00E96AF3" w:rsidP="00A74579">
                            <w:pPr>
                              <w:jc w:val="right"/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</w:pPr>
                            <w:r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  <w:t>XXX-</w:t>
                            </w:r>
                            <w:r w:rsidR="00AB0C20">
                              <w:rPr>
                                <w:rFonts w:ascii="Encode Sans" w:hAnsi="Encode Sans"/>
                                <w:b/>
                                <w:color w:val="FFFFFF"/>
                                <w:sz w:val="36"/>
                              </w:rPr>
                              <w:t>XX</w:t>
                            </w:r>
                          </w:p>
                          <w:p w14:paraId="42CD8D47" w14:textId="3DD9AF19" w:rsidR="00A74579" w:rsidRPr="008D440F" w:rsidRDefault="00A74579" w:rsidP="00A74579">
                            <w:pPr>
                              <w:jc w:val="right"/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</w:pP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NO-XXXX-XXXXXXXX-APN-INIDEP#</w:t>
                            </w:r>
                            <w:r w:rsidR="00326885" w:rsidRPr="00326885">
                              <w:rPr>
                                <w:rFonts w:ascii="Encode Sans" w:eastAsia="Encode Sans" w:hAnsi="Encode Sans" w:cs="Encode Sans"/>
                                <w:i/>
                                <w:color w:val="FFFFFF"/>
                                <w:sz w:val="22"/>
                              </w:rPr>
                              <w:t>MAGYP</w:t>
                            </w: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 xml:space="preserve">  </w:t>
                            </w:r>
                          </w:p>
                          <w:p w14:paraId="62B1B116" w14:textId="35A9ABA4" w:rsidR="00A74579" w:rsidRPr="008D440F" w:rsidRDefault="00A74579" w:rsidP="00A74579">
                            <w:pPr>
                              <w:jc w:val="right"/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 xml:space="preserve">Aprobado el </w:t>
                            </w:r>
                            <w:r w:rsidRPr="008D440F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XX/xx/20</w:t>
                            </w:r>
                            <w:r w:rsidR="00AB0C20">
                              <w:rPr>
                                <w:rFonts w:ascii="Encode Sans" w:hAnsi="Encode Sans"/>
                                <w:i/>
                                <w:color w:val="FFFFFF"/>
                                <w:sz w:val="22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46AA28" id="_x0000_s1027" type="#_x0000_t202" style="position:absolute;margin-left:247.4pt;margin-top:29.25pt;width:288.6pt;height:53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Pg/AEAANQDAAAOAAAAZHJzL2Uyb0RvYy54bWysU8tu2zAQvBfoPxC817Jd20kEy0Ga1EWB&#10;9AGk/QCaoiyiJJfl0pbcr++SUhyjvRXVgVhyxdmd2eH6treGHVVADa7is8mUM+Uk1NrtK/792/bN&#10;NWcYhauFAacqflLIbzevX607X6o5tGBqFRiBOCw7X/E2Rl8WBcpWWYET8MpRsoFgRaRt2Bd1EB2h&#10;W1PMp9NV0UGofQCpEOn0YUjyTcZvGiXjl6ZBFZmpOPUW8xryuktrsVmLch+Eb7Uc2xD/0IUV2lHR&#10;M9SDiIIdgv4LymoZAKGJEwm2gKbRUmUOxGY2/YPNUyu8ylxIHPRnmfD/wcrPxyf/NbDYv4OeBphJ&#10;oH8E+QOZg/tWuL26CwG6VomaCs+SZEXnsRyvJqmxxASy6z5BTUMWhwgZqG+CTaoQT0boNIDTWXTV&#10;Rybp8O1qtZzPKSUpt7parhZ5KoUon2/7gPGDAstSUPFAQ83o4viIMXUjyudfUjEHW21MHqxxrKv4&#10;zXK+zBcuMlZH8p3RtuLX0/QNTkgk37s6X45CmyGmAsaNrBPRgXLsdz3T9ShJEmEH9YlkCDDYjJ4F&#10;BS2EX5x1ZLGK48+DCIoz89GRlDezBXFlMW8Wy6skQrjM7C4zwkmCqnjkbAjvY/Zxooz+jiTf6qzG&#10;Sydjy2SdLNJo8+TNy33+6+Uxbn4DAAD//wMAUEsDBBQABgAIAAAAIQCe91gT3wAAAAsBAAAPAAAA&#10;ZHJzL2Rvd25yZXYueG1sTI9LT8MwEITvSPwHa5G4UZsofYU4VYXacgRKxNmNlyQifsh20/Dv2Z7g&#10;NqsZzX5TbiYzsBFD7J2V8DgTwNA2Tve2lVB/7B9WwGJSVqvBWZTwgxE21e1NqQrtLvYdx2NqGZXY&#10;WCgJXUq+4Dw2HRoVZ86jJe/LBaMSnaHlOqgLlZuBZ0IsuFG9pQ+d8vjcYfN9PBsJPvnD8iW8vm13&#10;+1HUn4c669udlPd30/YJWMIp/YXhik/oUBHTyZ2tjmyQkK9zQk8S5qs5sGtALDNadyK1yNfAq5L/&#10;31D9AgAA//8DAFBLAQItABQABgAIAAAAIQC2gziS/gAAAOEBAAATAAAAAAAAAAAAAAAAAAAAAABb&#10;Q29udGVudF9UeXBlc10ueG1sUEsBAi0AFAAGAAgAAAAhADj9If/WAAAAlAEAAAsAAAAAAAAAAAAA&#10;AAAALwEAAF9yZWxzLy5yZWxzUEsBAi0AFAAGAAgAAAAhANYs4+D8AQAA1AMAAA4AAAAAAAAAAAAA&#10;AAAALgIAAGRycy9lMm9Eb2MueG1sUEsBAi0AFAAGAAgAAAAhAJ73WBPfAAAACwEAAA8AAAAAAAAA&#10;AAAAAAAAVgQAAGRycy9kb3ducmV2LnhtbFBLBQYAAAAABAAEAPMAAABiBQAAAAA=&#10;" filled="f" stroked="f">
                <v:textbox style="mso-fit-shape-to-text:t">
                  <w:txbxContent>
                    <w:p w14:paraId="3A7F5ADC" w14:textId="45A79AEB" w:rsidR="00A74579" w:rsidRDefault="00E96AF3" w:rsidP="00A74579">
                      <w:pPr>
                        <w:jc w:val="right"/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</w:pPr>
                      <w:r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  <w:t>XXX-</w:t>
                      </w:r>
                      <w:r w:rsidR="00AB0C20">
                        <w:rPr>
                          <w:rFonts w:ascii="Encode Sans" w:hAnsi="Encode Sans"/>
                          <w:b/>
                          <w:color w:val="FFFFFF"/>
                          <w:sz w:val="36"/>
                        </w:rPr>
                        <w:t>XX</w:t>
                      </w:r>
                    </w:p>
                    <w:p w14:paraId="42CD8D47" w14:textId="3DD9AF19" w:rsidR="00A74579" w:rsidRPr="008D440F" w:rsidRDefault="00A74579" w:rsidP="00A74579">
                      <w:pPr>
                        <w:jc w:val="right"/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</w:pP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NO-XXXX-XXXXXXXX-APN-INIDEP#</w:t>
                      </w:r>
                      <w:r w:rsidR="00326885" w:rsidRPr="00326885">
                        <w:rPr>
                          <w:rFonts w:ascii="Encode Sans" w:eastAsia="Encode Sans" w:hAnsi="Encode Sans" w:cs="Encode Sans"/>
                          <w:i/>
                          <w:color w:val="FFFFFF"/>
                          <w:sz w:val="22"/>
                        </w:rPr>
                        <w:t>MAGYP</w:t>
                      </w: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 xml:space="preserve">  </w:t>
                      </w:r>
                    </w:p>
                    <w:p w14:paraId="62B1B116" w14:textId="35A9ABA4" w:rsidR="00A74579" w:rsidRPr="008D440F" w:rsidRDefault="00A74579" w:rsidP="00A74579">
                      <w:pPr>
                        <w:jc w:val="right"/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</w:pPr>
                      <w:r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 xml:space="preserve">Aprobado el </w:t>
                      </w:r>
                      <w:r w:rsidRPr="008D440F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XX/xx/20</w:t>
                      </w:r>
                      <w:r w:rsidR="00AB0C20">
                        <w:rPr>
                          <w:rFonts w:ascii="Encode Sans" w:hAnsi="Encode Sans"/>
                          <w:i/>
                          <w:color w:val="FFFFFF"/>
                          <w:sz w:val="22"/>
                        </w:rPr>
                        <w:t>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6C084C" w14:textId="614E3E0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val="en-US" w:eastAsia="en-US"/>
        </w:rPr>
      </w:pPr>
    </w:p>
    <w:p w14:paraId="62870A66" w14:textId="7F49D86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71A6CD22" w14:textId="2927517D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271888A4" w14:textId="77777777" w:rsidR="0067560D" w:rsidRPr="000733D3" w:rsidRDefault="008646D0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D55FAB" wp14:editId="04C400C9">
                <wp:simplePos x="0" y="0"/>
                <wp:positionH relativeFrom="column">
                  <wp:posOffset>-292735</wp:posOffset>
                </wp:positionH>
                <wp:positionV relativeFrom="paragraph">
                  <wp:posOffset>310515</wp:posOffset>
                </wp:positionV>
                <wp:extent cx="6880860" cy="451485"/>
                <wp:effectExtent l="0" t="0" r="0" b="5715"/>
                <wp:wrapNone/>
                <wp:docPr id="193" name="Cuadro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5F02A" w14:textId="4E1F17E9" w:rsidR="0067560D" w:rsidRPr="000733D3" w:rsidRDefault="00A74579" w:rsidP="0067560D">
                            <w:pPr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 xml:space="preserve">MAREA </w:t>
                            </w:r>
                            <w:r w:rsidR="00F534C1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{AñoMarea}</w:t>
                            </w:r>
                            <w:r w:rsidR="00F534C1" w:rsidRPr="008646D0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/</w:t>
                            </w:r>
                            <w:r w:rsidR="00F534C1">
                              <w:rPr>
                                <w:b/>
                                <w:noProof/>
                                <w:sz w:val="44"/>
                                <w:szCs w:val="32"/>
                              </w:rPr>
                              <w:t>{NroMarea}</w:t>
                            </w:r>
                          </w:p>
                          <w:p w14:paraId="45CB2DC2" w14:textId="77777777" w:rsidR="0067560D" w:rsidRDefault="0067560D" w:rsidP="0067560D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1EA755A7" w14:textId="77777777" w:rsidR="0067560D" w:rsidRPr="000733D3" w:rsidRDefault="0067560D" w:rsidP="0067560D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148DA9E8" w14:textId="77777777" w:rsidR="0067560D" w:rsidRPr="0067560D" w:rsidRDefault="0067560D" w:rsidP="0067560D">
                            <w:pPr>
                              <w:jc w:val="both"/>
                            </w:pPr>
                          </w:p>
                          <w:p w14:paraId="19BBF2A4" w14:textId="77777777" w:rsidR="0067560D" w:rsidRPr="0067560D" w:rsidRDefault="0067560D" w:rsidP="006756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D55FAB" id="_x0000_t202" coordsize="21600,21600" o:spt="202" path="m,l,21600r21600,l21600,xe">
                <v:stroke joinstyle="miter"/>
                <v:path gradientshapeok="t" o:connecttype="rect"/>
              </v:shapetype>
              <v:shape id="Cuadro de texto 193" o:spid="_x0000_s1028" type="#_x0000_t202" style="position:absolute;margin-left:-23.05pt;margin-top:24.45pt;width:541.8pt;height:35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gV35AEAAKgDAAAOAAAAZHJzL2Uyb0RvYy54bWysU8Fu2zAMvQ/YPwi6L7YDJ8uMOEXXosOA&#10;bh3Q7QNkWbaF2aJGKbGzrx8lp2m23opdBJGUH997pLdX09Czg0KnwZQ8W6ScKSOh1qYt+Y/vd+82&#10;nDkvTC16MKrkR+X41e7tm+1oC7WEDvpaISMQ44rRlrzz3hZJ4mSnBuEWYJWhYgM4CE8htkmNYiT0&#10;oU+WabpORsDaIkjlHGVv5yLfRfymUdI/NI1TnvUlJ24+nhjPKpzJbiuKFoXttDzREK9gMQhtqOkZ&#10;6lZ4wfaoX0ANWiI4aPxCwpBA02ipogZSk6X/qHnshFVRC5nj7Nkm9/9g5dfDo/2GzE8fYaIBRhHO&#10;3oP86ZiBm06YVl0jwtgpUVPjLFiWjNYVp0+D1a5wAaQav0BNQxZ7DxFoanAIrpBORug0gOPZdDV5&#10;Jim53mzSzZpKkmr5Kss3q9hCFE9fW3T+k4KBhUvJkYYa0cXh3vnARhRPT0IzA3e67+Nge/NXgh6G&#10;TGQfCM/U/VRNTNclX4a+QUwF9ZHkIMzrQutNlw7wN2cjrUrJ3a+9QMVZ/9mQJR+yPA+7FYN89X5J&#10;AV5WqsuKMJKgSu45m683ft7HvUXddtRpHoKBa7Kx0VHhM6sTfVqHKPy0umHfLuP46vkH2/0BAAD/&#10;/wMAUEsDBBQABgAIAAAAIQBVmKJe3wAAAAsBAAAPAAAAZHJzL2Rvd25yZXYueG1sTI9NT8MwDIbv&#10;SPsPkSdx25JB91WaTgjEFbSxTeKWNV5b0ThVk63l3+Od4GbLj973cbYZXCOu2IXak4bZVIFAKryt&#10;qdSw/3ybrECEaMiaxhNq+MEAm3x0l5nU+p62eN3FUnAIhdRoqGJsUylDUaEzYepbJL6dfedM5LUr&#10;pe1Mz+GukQ9KLaQzNXFDZVp8qbD43l2chsP7+euYqI/y1c3b3g9KkltLre/Hw/MTiIhD/IPhps/q&#10;kLPTyV/IBtFomCSLGaMaktUaxA1Qj8s5iBNP3Awyz+T/H/JfAAAA//8DAFBLAQItABQABgAIAAAA&#10;IQC2gziS/gAAAOEBAAATAAAAAAAAAAAAAAAAAAAAAABbQ29udGVudF9UeXBlc10ueG1sUEsBAi0A&#10;FAAGAAgAAAAhADj9If/WAAAAlAEAAAsAAAAAAAAAAAAAAAAALwEAAF9yZWxzLy5yZWxzUEsBAi0A&#10;FAAGAAgAAAAhADfuBXfkAQAAqAMAAA4AAAAAAAAAAAAAAAAALgIAAGRycy9lMm9Eb2MueG1sUEsB&#10;Ai0AFAAGAAgAAAAhAFWYol7fAAAACwEAAA8AAAAAAAAAAAAAAAAAPgQAAGRycy9kb3ducmV2Lnht&#10;bFBLBQYAAAAABAAEAPMAAABKBQAAAAA=&#10;" filled="f" stroked="f">
                <v:textbox>
                  <w:txbxContent>
                    <w:p w14:paraId="13B5F02A" w14:textId="4E1F17E9" w:rsidR="0067560D" w:rsidRPr="000733D3" w:rsidRDefault="00A74579" w:rsidP="0067560D">
                      <w:pPr>
                        <w:rPr>
                          <w:b/>
                          <w:noProof/>
                          <w:sz w:val="44"/>
                          <w:szCs w:val="32"/>
                        </w:rPr>
                      </w:pPr>
                      <w:r>
                        <w:rPr>
                          <w:b/>
                          <w:noProof/>
                          <w:sz w:val="44"/>
                          <w:szCs w:val="32"/>
                        </w:rPr>
                        <w:t xml:space="preserve">MAREA </w:t>
                      </w:r>
                      <w:r w:rsidR="00F534C1">
                        <w:rPr>
                          <w:b/>
                          <w:noProof/>
                          <w:sz w:val="44"/>
                          <w:szCs w:val="32"/>
                        </w:rPr>
                        <w:t>{AñoMarea}</w:t>
                      </w:r>
                      <w:r w:rsidR="00F534C1" w:rsidRPr="008646D0">
                        <w:rPr>
                          <w:b/>
                          <w:noProof/>
                          <w:sz w:val="44"/>
                          <w:szCs w:val="32"/>
                        </w:rPr>
                        <w:t>/</w:t>
                      </w:r>
                      <w:r w:rsidR="00F534C1">
                        <w:rPr>
                          <w:b/>
                          <w:noProof/>
                          <w:sz w:val="44"/>
                          <w:szCs w:val="32"/>
                        </w:rPr>
                        <w:t>{NroMarea}</w:t>
                      </w:r>
                    </w:p>
                    <w:p w14:paraId="45CB2DC2" w14:textId="77777777" w:rsidR="0067560D" w:rsidRDefault="0067560D" w:rsidP="0067560D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1EA755A7" w14:textId="77777777" w:rsidR="0067560D" w:rsidRPr="000733D3" w:rsidRDefault="0067560D" w:rsidP="0067560D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148DA9E8" w14:textId="77777777" w:rsidR="0067560D" w:rsidRPr="0067560D" w:rsidRDefault="0067560D" w:rsidP="0067560D">
                      <w:pPr>
                        <w:jc w:val="both"/>
                      </w:pPr>
                    </w:p>
                    <w:p w14:paraId="19BBF2A4" w14:textId="77777777" w:rsidR="0067560D" w:rsidRPr="0067560D" w:rsidRDefault="0067560D" w:rsidP="0067560D"/>
                  </w:txbxContent>
                </v:textbox>
              </v:shape>
            </w:pict>
          </mc:Fallback>
        </mc:AlternateContent>
      </w:r>
    </w:p>
    <w:p w14:paraId="733EB5A5" w14:textId="5746C21E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47CB7261" w14:textId="6BC89721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2EFBB64" w14:textId="77777777" w:rsidR="00BC5EEA" w:rsidRDefault="00BC5EEA" w:rsidP="00BC5EEA">
      <w:pPr>
        <w:ind w:left="-284"/>
        <w:rPr>
          <w:b/>
          <w:noProof/>
          <w:sz w:val="36"/>
          <w:szCs w:val="32"/>
        </w:rPr>
      </w:pPr>
      <w:r w:rsidRPr="00BC5EEA">
        <w:rPr>
          <w:b/>
          <w:noProof/>
          <w:sz w:val="36"/>
          <w:szCs w:val="32"/>
        </w:rPr>
        <w:t>Palabras claves</w:t>
      </w:r>
    </w:p>
    <w:p w14:paraId="21F4E876" w14:textId="1D46550C" w:rsidR="00BC5EEA" w:rsidRDefault="00F534C1" w:rsidP="00BC5EEA">
      <w:pPr>
        <w:ind w:left="-284"/>
        <w:rPr>
          <w:b/>
          <w:noProof/>
          <w:sz w:val="36"/>
          <w:szCs w:val="32"/>
        </w:rPr>
      </w:pPr>
      <w:r>
        <w:rPr>
          <w:b/>
          <w:noProof/>
          <w:sz w:val="36"/>
          <w:szCs w:val="32"/>
        </w:rPr>
        <w:t>{PalabrasClave}</w:t>
      </w:r>
    </w:p>
    <w:p w14:paraId="4B86B761" w14:textId="0F239078" w:rsidR="00120625" w:rsidRDefault="00120625" w:rsidP="00BC5EEA">
      <w:pPr>
        <w:ind w:left="-284"/>
        <w:rPr>
          <w:noProof/>
          <w:sz w:val="32"/>
          <w:szCs w:val="32"/>
        </w:rPr>
      </w:pPr>
    </w:p>
    <w:p w14:paraId="0A35ED24" w14:textId="7A480DB6" w:rsidR="00BC5EEA" w:rsidRDefault="00BC5EEA" w:rsidP="00BC5EEA">
      <w:pPr>
        <w:ind w:left="-284"/>
        <w:rPr>
          <w:noProof/>
          <w:sz w:val="32"/>
          <w:szCs w:val="32"/>
        </w:rPr>
      </w:pPr>
      <w:r>
        <w:rPr>
          <w:noProof/>
          <w:sz w:val="32"/>
          <w:szCs w:val="32"/>
        </w:rPr>
        <w:t>Preparado por</w:t>
      </w:r>
      <w:r w:rsidR="008B0136">
        <w:rPr>
          <w:noProof/>
          <w:sz w:val="32"/>
          <w:szCs w:val="32"/>
        </w:rPr>
        <w:t xml:space="preserve"> </w:t>
      </w:r>
    </w:p>
    <w:p w14:paraId="51D73CF1" w14:textId="705BF276" w:rsidR="00BC5EEA" w:rsidRPr="0010223A" w:rsidRDefault="00F534C1" w:rsidP="00BC5EEA">
      <w:pPr>
        <w:ind w:left="-284"/>
        <w:rPr>
          <w:noProof/>
          <w:sz w:val="32"/>
          <w:szCs w:val="32"/>
        </w:rPr>
      </w:pPr>
      <w:bookmarkStart w:id="0" w:name="ApellidoNombreRevisor"/>
      <w:r>
        <w:rPr>
          <w:noProof/>
          <w:sz w:val="32"/>
          <w:szCs w:val="32"/>
        </w:rPr>
        <w:t>{ApellidoNombreRevisor}</w:t>
      </w:r>
      <w:r w:rsidR="00BC5EEA" w:rsidRPr="0010223A">
        <w:rPr>
          <w:noProof/>
          <w:sz w:val="32"/>
          <w:szCs w:val="32"/>
        </w:rPr>
        <w:t xml:space="preserve"> </w:t>
      </w:r>
      <w:bookmarkEnd w:id="0"/>
    </w:p>
    <w:p w14:paraId="4949D29A" w14:textId="35B54392" w:rsidR="00BC5EEA" w:rsidRPr="0010223A" w:rsidRDefault="00BC5EEA" w:rsidP="00BC5EEA">
      <w:pPr>
        <w:ind w:left="-284"/>
        <w:rPr>
          <w:noProof/>
          <w:sz w:val="32"/>
          <w:szCs w:val="32"/>
        </w:rPr>
      </w:pPr>
    </w:p>
    <w:p w14:paraId="30212AC0" w14:textId="0317A97F" w:rsidR="00BC5EEA" w:rsidRPr="0010223A" w:rsidRDefault="00BC5EEA" w:rsidP="00BC5EEA">
      <w:pPr>
        <w:rPr>
          <w:noProof/>
          <w:sz w:val="32"/>
          <w:szCs w:val="32"/>
        </w:rPr>
      </w:pPr>
    </w:p>
    <w:p w14:paraId="0371C233" w14:textId="0B827399" w:rsidR="00BC5EEA" w:rsidRPr="00BC5EEA" w:rsidRDefault="00BC5EEA" w:rsidP="00BC5EEA">
      <w:pPr>
        <w:ind w:left="-284"/>
        <w:rPr>
          <w:b/>
          <w:noProof/>
          <w:sz w:val="36"/>
          <w:szCs w:val="32"/>
        </w:rPr>
      </w:pPr>
    </w:p>
    <w:p w14:paraId="3E33C5B7" w14:textId="77B10C92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334D73E" w14:textId="120B01DE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7D325696" w14:textId="61732E3A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0F30BC5F" w14:textId="7DE72DDE" w:rsidR="0067560D" w:rsidRPr="000733D3" w:rsidRDefault="0067560D" w:rsidP="0067560D">
      <w:pPr>
        <w:ind w:right="-1134" w:firstLine="708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5BB72FFF" w14:textId="55EE342B" w:rsidR="0067560D" w:rsidRPr="000733D3" w:rsidRDefault="0067560D" w:rsidP="0067560D">
      <w:pPr>
        <w:ind w:right="-1134"/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</w:pPr>
    </w:p>
    <w:p w14:paraId="6FB19730" w14:textId="1AC14675" w:rsidR="00120625" w:rsidRPr="00120625" w:rsidRDefault="005124A6" w:rsidP="00776776">
      <w:pPr>
        <w:tabs>
          <w:tab w:val="left" w:pos="426"/>
        </w:tabs>
        <w:jc w:val="center"/>
        <w:rPr>
          <w:i/>
          <w:szCs w:val="22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5A5BB7" wp14:editId="03B8B2C0">
                <wp:simplePos x="0" y="0"/>
                <wp:positionH relativeFrom="margin">
                  <wp:align>center</wp:align>
                </wp:positionH>
                <wp:positionV relativeFrom="paragraph">
                  <wp:posOffset>474153</wp:posOffset>
                </wp:positionV>
                <wp:extent cx="6880860" cy="1339703"/>
                <wp:effectExtent l="0" t="0" r="0" b="0"/>
                <wp:wrapNone/>
                <wp:docPr id="1914920652" name="Cuadro de texto 1914920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1339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5336A" w14:textId="22EF3BD6" w:rsidR="008B0136" w:rsidRDefault="008B0136" w:rsidP="00574D51">
                            <w:pP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0136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Dirección de Información, Operación y Tecnología </w:t>
                            </w:r>
                            <w: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- INIDEP</w:t>
                            </w:r>
                          </w:p>
                          <w:p w14:paraId="2E9AEC5C" w14:textId="3314DDFE" w:rsidR="00574D51" w:rsidRPr="00574D51" w:rsidRDefault="008B0136" w:rsidP="00574D51">
                            <w:pPr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8B0136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Programa Adquisición de Información Biológico-Pesquera y Ambiental</w:t>
                            </w:r>
                          </w:p>
                          <w:p w14:paraId="3AD76C4E" w14:textId="77777777" w:rsidR="00BC42D5" w:rsidRDefault="00BC42D5" w:rsidP="00BC42D5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7562C220" w14:textId="77777777" w:rsidR="00BC42D5" w:rsidRPr="000733D3" w:rsidRDefault="00BC42D5" w:rsidP="00BC42D5">
                            <w:pPr>
                              <w:rPr>
                                <w:noProof/>
                                <w:sz w:val="44"/>
                                <w:szCs w:val="44"/>
                              </w:rPr>
                            </w:pPr>
                          </w:p>
                          <w:p w14:paraId="68BE4500" w14:textId="77777777" w:rsidR="00BC42D5" w:rsidRPr="0067560D" w:rsidRDefault="00BC42D5" w:rsidP="00BC42D5">
                            <w:pPr>
                              <w:jc w:val="both"/>
                            </w:pPr>
                          </w:p>
                          <w:p w14:paraId="666A091C" w14:textId="77777777" w:rsidR="00BC42D5" w:rsidRPr="0067560D" w:rsidRDefault="00BC42D5" w:rsidP="00BC42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5A5BB7" id="_x0000_t202" coordsize="21600,21600" o:spt="202" path="m,l,21600r21600,l21600,xe">
                <v:stroke joinstyle="miter"/>
                <v:path gradientshapeok="t" o:connecttype="rect"/>
              </v:shapetype>
              <v:shape id="Cuadro de texto 1914920652" o:spid="_x0000_s1029" type="#_x0000_t202" style="position:absolute;left:0;text-align:left;margin-left:0;margin-top:37.35pt;width:541.8pt;height:105.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SqW5QEAAKkDAAAOAAAAZHJzL2Uyb0RvYy54bWysU9tu2zAMfR+wfxD0vthOsjQ14hRdiw4D&#10;ugvQ7QNkWYqF2aJGKbGzrx8lp2m2vQ17EURSPjznkN7cjH3HDgq9AVvxYpZzpqyExthdxb99fXiz&#10;5swHYRvRgVUVPyrPb7avX20GV6o5tNA1ChmBWF8OruJtCK7MMi9b1Qs/A6csFTVgLwKFuMsaFAOh&#10;9102z/NVNgA2DkEq7yl7PxX5NuFrrWT4rLVXgXUVJ24hnZjOOp7ZdiPKHQrXGnmiIf6BRS+MpaZn&#10;qHsRBNuj+QuqNxLBgw4zCX0GWhupkgZSU+R/qHlqhVNJC5nj3dkm//9g5afDk/uCLIzvYKQBJhHe&#10;PYL87pmFu1bYnbpFhKFVoqHGRbQsG5wvT59Gq33pI0g9fISGhiz2ARLQqLGPrpBORug0gOPZdDUG&#10;Jim5Wq/z9YpKkmrFYnF9lS9SD1E+f+7Qh/cKehYvFUeaaoIXh0cfIh1RPj+J3Sw8mK5Lk+3sbwl6&#10;GDOJfmQ8cQ9jPTLTVDz1jWpqaI6kB2HaF9pvurSAPzkbaFcq7n/sBSrOug+WPLkulsu4XClYvr2a&#10;U4CXlfqyIqwkqIoHzqbrXZgWcu/Q7FrqNE3Bwi35qE1S+MLqRJ/2IQk/7W5cuMs4vXr5w7a/AAAA&#10;//8DAFBLAwQUAAYACAAAACEArCwMZ90AAAAIAQAADwAAAGRycy9kb3ducmV2LnhtbEyPzU7DMBCE&#10;70i8g7VI3Kjd0jYhzaZCIK4g+idxc+NtEhGvo9htwtvjnuA4mtHMN/l6tK24UO8bxwjTiQJBXDrT&#10;cIWw2749pCB80Gx065gQfsjDuri9yXVm3MCfdNmESsQS9plGqEPoMil9WZPVfuI64uidXG91iLKv&#10;pOn1EMttK2dKLaXVDceFWnf0UlP5vTlbhP376eswVx/Vq110gxuVZPskEe/vxucViEBj+AvDFT+i&#10;QxGZju7MxosWIR4JCMk8AXF1Vfq4BHFEmKWLBGSRy/8Hil8AAAD//wMAUEsBAi0AFAAGAAgAAAAh&#10;ALaDOJL+AAAA4QEAABMAAAAAAAAAAAAAAAAAAAAAAFtDb250ZW50X1R5cGVzXS54bWxQSwECLQAU&#10;AAYACAAAACEAOP0h/9YAAACUAQAACwAAAAAAAAAAAAAAAAAvAQAAX3JlbHMvLnJlbHNQSwECLQAU&#10;AAYACAAAACEAea0qluUBAACpAwAADgAAAAAAAAAAAAAAAAAuAgAAZHJzL2Uyb0RvYy54bWxQSwEC&#10;LQAUAAYACAAAACEArCwMZ90AAAAIAQAADwAAAAAAAAAAAAAAAAA/BAAAZHJzL2Rvd25yZXYueG1s&#10;UEsFBgAAAAAEAAQA8wAAAEkFAAAAAA==&#10;" filled="f" stroked="f">
                <v:textbox>
                  <w:txbxContent>
                    <w:p w14:paraId="4295336A" w14:textId="22EF3BD6" w:rsidR="008B0136" w:rsidRDefault="008B0136" w:rsidP="00574D51">
                      <w:pPr>
                        <w:rPr>
                          <w:bCs/>
                          <w:noProof/>
                          <w:sz w:val="28"/>
                          <w:szCs w:val="28"/>
                        </w:rPr>
                      </w:pPr>
                      <w:r w:rsidRPr="008B0136">
                        <w:rPr>
                          <w:bCs/>
                          <w:noProof/>
                          <w:sz w:val="28"/>
                          <w:szCs w:val="28"/>
                        </w:rPr>
                        <w:t xml:space="preserve">Dirección de Información, Operación y Tecnología </w:t>
                      </w:r>
                      <w:r>
                        <w:rPr>
                          <w:bCs/>
                          <w:noProof/>
                          <w:sz w:val="28"/>
                          <w:szCs w:val="28"/>
                        </w:rPr>
                        <w:t>- INIDEP</w:t>
                      </w:r>
                    </w:p>
                    <w:p w14:paraId="2E9AEC5C" w14:textId="3314DDFE" w:rsidR="00574D51" w:rsidRPr="00574D51" w:rsidRDefault="008B0136" w:rsidP="00574D51">
                      <w:pPr>
                        <w:rPr>
                          <w:bCs/>
                          <w:noProof/>
                          <w:sz w:val="28"/>
                          <w:szCs w:val="28"/>
                        </w:rPr>
                      </w:pPr>
                      <w:r w:rsidRPr="008B0136">
                        <w:rPr>
                          <w:bCs/>
                          <w:noProof/>
                          <w:sz w:val="28"/>
                          <w:szCs w:val="28"/>
                        </w:rPr>
                        <w:t>Programa Adquisición de Información Biológico-Pesquera y Ambiental</w:t>
                      </w:r>
                    </w:p>
                    <w:p w14:paraId="3AD76C4E" w14:textId="77777777" w:rsidR="00BC42D5" w:rsidRDefault="00BC42D5" w:rsidP="00BC42D5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7562C220" w14:textId="77777777" w:rsidR="00BC42D5" w:rsidRPr="000733D3" w:rsidRDefault="00BC42D5" w:rsidP="00BC42D5">
                      <w:pPr>
                        <w:rPr>
                          <w:noProof/>
                          <w:sz w:val="44"/>
                          <w:szCs w:val="44"/>
                        </w:rPr>
                      </w:pPr>
                    </w:p>
                    <w:p w14:paraId="68BE4500" w14:textId="77777777" w:rsidR="00BC42D5" w:rsidRPr="0067560D" w:rsidRDefault="00BC42D5" w:rsidP="00BC42D5">
                      <w:pPr>
                        <w:jc w:val="both"/>
                      </w:pPr>
                    </w:p>
                    <w:p w14:paraId="666A091C" w14:textId="77777777" w:rsidR="00BC42D5" w:rsidRPr="0067560D" w:rsidRDefault="00BC42D5" w:rsidP="00BC42D5"/>
                  </w:txbxContent>
                </v:textbox>
                <w10:wrap anchorx="margin"/>
              </v:shape>
            </w:pict>
          </mc:Fallback>
        </mc:AlternateContent>
      </w:r>
      <w:r w:rsidR="00066DDD" w:rsidRPr="000733D3">
        <w:rPr>
          <w:rFonts w:ascii="Encode Sans" w:hAnsi="Encode Sans"/>
          <w:b/>
          <w:noProof/>
          <w:color w:val="FFFFFF"/>
          <w:sz w:val="36"/>
          <w:szCs w:val="32"/>
          <w:lang w:eastAsia="en-US"/>
        </w:rPr>
        <w:br w:type="page"/>
      </w:r>
    </w:p>
    <w:p w14:paraId="0B01FB8F" w14:textId="77777777" w:rsidR="00996A13" w:rsidRPr="00711F48" w:rsidRDefault="00996A13" w:rsidP="00120625">
      <w:pPr>
        <w:tabs>
          <w:tab w:val="left" w:pos="6045"/>
        </w:tabs>
        <w:spacing w:line="276" w:lineRule="auto"/>
      </w:pPr>
    </w:p>
    <w:sectPr w:rsidR="00996A13" w:rsidRPr="00711F48" w:rsidSect="0067560D">
      <w:headerReference w:type="default" r:id="rId9"/>
      <w:footerReference w:type="default" r:id="rId10"/>
      <w:pgSz w:w="11906" w:h="16838" w:code="9"/>
      <w:pgMar w:top="0" w:right="1134" w:bottom="0" w:left="992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867F" w14:textId="77777777" w:rsidR="002C2BD6" w:rsidRDefault="002C2BD6">
      <w:r>
        <w:separator/>
      </w:r>
    </w:p>
  </w:endnote>
  <w:endnote w:type="continuationSeparator" w:id="0">
    <w:p w14:paraId="24B63635" w14:textId="77777777" w:rsidR="002C2BD6" w:rsidRDefault="002C2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ncod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441C" w14:textId="58331AB4" w:rsidR="00EE7DED" w:rsidRPr="00EE7DED" w:rsidRDefault="008646D0" w:rsidP="00EE7DED">
    <w:pPr>
      <w:pStyle w:val="Encabezado"/>
      <w:rPr>
        <w:sz w:val="22"/>
        <w:szCs w:val="22"/>
      </w:rPr>
    </w:pPr>
    <w:r>
      <w:rPr>
        <w:noProof/>
        <w:lang w:val="es-AR" w:eastAsia="es-AR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680AE5BB" wp14:editId="051C3318">
              <wp:simplePos x="0" y="0"/>
              <wp:positionH relativeFrom="column">
                <wp:posOffset>-30480</wp:posOffset>
              </wp:positionH>
              <wp:positionV relativeFrom="paragraph">
                <wp:posOffset>-12066</wp:posOffset>
              </wp:positionV>
              <wp:extent cx="6228080" cy="0"/>
              <wp:effectExtent l="0" t="0" r="20320" b="190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80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4AC83" id="Line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4pt,-.95pt" to="488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rIi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OHoKnemNKyCgUjsbaqNn9WK2mn53SOmqJerAI8PXi4G0LGQkb1LCxhnA3/efNYMYcvQ6tunc&#10;2C5AQgPQOapxuavBzx5ROJzl+Tydg2h08CWkGBKNdf4T1x0KRoklcI7A5LR1PhAhxRAS7lF6I6SM&#10;YkuF+hIvpvk0JjgtBQvOEObsYV9Ji04kjEv8YlXgeQyz+qhYBGs5Yeub7YmQVxsulyrgQSlA52Zd&#10;5+HHIl2s5+v5ZDTJZ+vRJK3r0cdNNRnNNtmHaf1UV1Wd/QzUsknRCsa4CuyG2cwmf6f97ZVcp+o+&#10;nfc2JG/RY7+A7PCPpKOWQb7rIOw1u+zsoDGMYwy+PZ0w7497sB8f+OoXAAAA//8DAFBLAwQUAAYA&#10;CAAAACEANE7mzt0AAAAIAQAADwAAAGRycy9kb3ducmV2LnhtbEyPQU/CQBCF7yb8h82QeCGwBQ1K&#10;7ZYYtTcvgsbr0B3bxu5s6S5Q/fWO8YCnycx7efO9bD24Vh2pD41nA/NZAoq49LbhysDrtpjeggoR&#10;2WLrmQx8UYB1PrrIMLX+xC903MRKSQiHFA3UMXap1qGsyWGY+Y5YtA/fO4yy9pW2PZ4k3LV6kSRL&#10;7bBh+VBjRw81lZ+bgzMQijfaF9+TcpK8X1WeFvvH5yc05nI83N+BijTEsxl+8QUdcmHa+QPboFoD&#10;02shjzLnK1Cir26W0m33d9B5pv8XyH8AAAD//wMAUEsBAi0AFAAGAAgAAAAhALaDOJL+AAAA4QEA&#10;ABMAAAAAAAAAAAAAAAAAAAAAAFtDb250ZW50X1R5cGVzXS54bWxQSwECLQAUAAYACAAAACEAOP0h&#10;/9YAAACUAQAACwAAAAAAAAAAAAAAAAAvAQAAX3JlbHMvLnJlbHNQSwECLQAUAAYACAAAACEAjkKy&#10;IhICAAAoBAAADgAAAAAAAAAAAAAAAAAuAgAAZHJzL2Uyb0RvYy54bWxQSwECLQAUAAYACAAAACEA&#10;NE7mzt0AAAAIAQAADwAAAAAAAAAAAAAAAABsBAAAZHJzL2Rvd25yZXYueG1sUEsFBgAAAAAEAAQA&#10;8wAAAHYFAAAAAA==&#10;"/>
          </w:pict>
        </mc:Fallback>
      </mc:AlternateContent>
    </w:r>
    <w:r w:rsidR="007E0F96">
      <w:rPr>
        <w:sz w:val="18"/>
        <w:szCs w:val="16"/>
      </w:rPr>
      <w:t xml:space="preserve"> </w:t>
    </w:r>
    <w:r w:rsidR="006F4B96">
      <w:rPr>
        <w:sz w:val="18"/>
        <w:szCs w:val="16"/>
      </w:rPr>
      <w:t xml:space="preserve">Marea </w:t>
    </w:r>
    <w:r w:rsidR="00F534C1" w:rsidRPr="00F534C1">
      <w:rPr>
        <w:bCs/>
        <w:sz w:val="18"/>
        <w:szCs w:val="16"/>
      </w:rPr>
      <w:t>{AñoMarea}/{NroMarea}</w:t>
    </w:r>
    <w:r w:rsidR="006F4B96">
      <w:rPr>
        <w:sz w:val="18"/>
        <w:szCs w:val="16"/>
      </w:rPr>
      <w:t xml:space="preserve"> –</w:t>
    </w:r>
    <w:r w:rsidR="007E0F96">
      <w:rPr>
        <w:sz w:val="18"/>
        <w:szCs w:val="16"/>
      </w:rPr>
      <w:t xml:space="preserve"> </w:t>
    </w:r>
    <w:r w:rsidR="004E1B19" w:rsidRPr="00BC5EEA">
      <w:rPr>
        <w:sz w:val="18"/>
        <w:szCs w:val="16"/>
      </w:rPr>
      <w:t>Informe de Marea</w:t>
    </w:r>
    <w:r w:rsidR="006F4B96">
      <w:rPr>
        <w:sz w:val="18"/>
        <w:szCs w:val="16"/>
      </w:rPr>
      <w:t xml:space="preserve"> </w:t>
    </w:r>
  </w:p>
  <w:p w14:paraId="0505CE8D" w14:textId="77777777" w:rsidR="00F43571" w:rsidRPr="00DB4DA7" w:rsidRDefault="00F43571" w:rsidP="00F43571">
    <w:pPr>
      <w:pStyle w:val="Encabezado"/>
      <w:jc w:val="center"/>
      <w:rPr>
        <w:rFonts w:ascii="Encode Sans" w:hAnsi="Encode Sans" w:cs="Arial"/>
        <w:sz w:val="16"/>
        <w:szCs w:val="16"/>
      </w:rPr>
    </w:pPr>
    <w:r w:rsidRPr="00DB4DA7">
      <w:rPr>
        <w:rStyle w:val="Nmerodepgina"/>
        <w:rFonts w:ascii="Encode Sans" w:hAnsi="Encode Sans" w:cs="Arial"/>
        <w:sz w:val="20"/>
      </w:rPr>
      <w:fldChar w:fldCharType="begin"/>
    </w:r>
    <w:r w:rsidRPr="00DB4DA7">
      <w:rPr>
        <w:rStyle w:val="Nmerodepgina"/>
        <w:rFonts w:ascii="Encode Sans" w:hAnsi="Encode Sans" w:cs="Arial"/>
        <w:sz w:val="20"/>
      </w:rPr>
      <w:instrText xml:space="preserve"> PAGE </w:instrText>
    </w:r>
    <w:r w:rsidRPr="00DB4DA7">
      <w:rPr>
        <w:rStyle w:val="Nmerodepgina"/>
        <w:rFonts w:ascii="Encode Sans" w:hAnsi="Encode Sans" w:cs="Arial"/>
        <w:sz w:val="20"/>
      </w:rPr>
      <w:fldChar w:fldCharType="separate"/>
    </w:r>
    <w:r w:rsidR="00CC74D4">
      <w:rPr>
        <w:rStyle w:val="Nmerodepgina"/>
        <w:rFonts w:ascii="Encode Sans" w:hAnsi="Encode Sans" w:cs="Arial"/>
        <w:noProof/>
        <w:sz w:val="20"/>
      </w:rPr>
      <w:t>1</w:t>
    </w:r>
    <w:r w:rsidRPr="00DB4DA7">
      <w:rPr>
        <w:rStyle w:val="Nmerodepgina"/>
        <w:rFonts w:ascii="Encode Sans" w:hAnsi="Encode Sans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985C" w14:textId="77777777" w:rsidR="002C2BD6" w:rsidRDefault="002C2BD6">
      <w:r>
        <w:separator/>
      </w:r>
    </w:p>
  </w:footnote>
  <w:footnote w:type="continuationSeparator" w:id="0">
    <w:p w14:paraId="4BBEC998" w14:textId="77777777" w:rsidR="002C2BD6" w:rsidRDefault="002C2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EA50A" w14:textId="77777777" w:rsidR="00F43571" w:rsidRDefault="008646D0" w:rsidP="00EE7DED">
    <w:pPr>
      <w:pStyle w:val="Encabezado"/>
      <w:tabs>
        <w:tab w:val="clear" w:pos="4252"/>
      </w:tabs>
      <w:rPr>
        <w:rFonts w:ascii="Arial" w:hAnsi="Arial" w:cs="Arial"/>
        <w:sz w:val="20"/>
        <w:szCs w:val="20"/>
      </w:rPr>
    </w:pPr>
    <w:r>
      <w:rPr>
        <w:noProof/>
        <w:lang w:val="es-AR" w:eastAsia="es-AR"/>
      </w:rPr>
      <w:drawing>
        <wp:anchor distT="0" distB="0" distL="114300" distR="114300" simplePos="0" relativeHeight="251657728" behindDoc="0" locked="0" layoutInCell="1" allowOverlap="1" wp14:anchorId="539A1AFF" wp14:editId="5A0A7BBB">
          <wp:simplePos x="0" y="0"/>
          <wp:positionH relativeFrom="column">
            <wp:posOffset>22860</wp:posOffset>
          </wp:positionH>
          <wp:positionV relativeFrom="paragraph">
            <wp:posOffset>93345</wp:posOffset>
          </wp:positionV>
          <wp:extent cx="299720" cy="299720"/>
          <wp:effectExtent l="0" t="0" r="5080" b="508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20" cy="299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E490D" w14:textId="77777777" w:rsidR="00F43571" w:rsidRPr="000733D3" w:rsidRDefault="00F43571" w:rsidP="00EE7DED">
    <w:pPr>
      <w:pStyle w:val="Encabezado"/>
      <w:tabs>
        <w:tab w:val="clear" w:pos="4252"/>
      </w:tabs>
      <w:ind w:firstLine="567"/>
      <w:rPr>
        <w:rFonts w:ascii="Calibri" w:hAnsi="Calibri" w:cs="Calibri"/>
        <w:sz w:val="16"/>
        <w:szCs w:val="16"/>
      </w:rPr>
    </w:pPr>
    <w:r w:rsidRPr="000733D3">
      <w:rPr>
        <w:rFonts w:ascii="Calibri" w:hAnsi="Calibri" w:cs="Calibri"/>
        <w:sz w:val="20"/>
        <w:szCs w:val="16"/>
      </w:rPr>
      <w:t>INSTITUTO NACIONAL DE INVESTIGACIÓN Y DESARROLLO PESQUERO</w:t>
    </w:r>
  </w:p>
  <w:p w14:paraId="62F53816" w14:textId="77777777" w:rsidR="00F43571" w:rsidRDefault="008646D0" w:rsidP="00EE7DED">
    <w:pPr>
      <w:pStyle w:val="Encabezado"/>
      <w:tabs>
        <w:tab w:val="clear" w:pos="4252"/>
        <w:tab w:val="clear" w:pos="8504"/>
        <w:tab w:val="left" w:pos="8610"/>
      </w:tabs>
    </w:pPr>
    <w:r>
      <w:rPr>
        <w:noProof/>
        <w:lang w:val="es-AR" w:eastAsia="es-AR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F399FA1" wp14:editId="40ADD681">
              <wp:simplePos x="0" y="0"/>
              <wp:positionH relativeFrom="column">
                <wp:posOffset>365760</wp:posOffset>
              </wp:positionH>
              <wp:positionV relativeFrom="paragraph">
                <wp:posOffset>34924</wp:posOffset>
              </wp:positionV>
              <wp:extent cx="5831840" cy="0"/>
              <wp:effectExtent l="0" t="0" r="16510" b="19050"/>
              <wp:wrapNone/>
              <wp:docPr id="2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E9D67" id="Line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8pt,2.75pt" to="488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WS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CSinS&#10;gUbPQnE0Da3pjSsgolI7G4qjZ/VinjX97pDSVUvUgUeKrxcDaVnISN6khI0zcMG+/6wZxJCj17FP&#10;58Z2ARI6gM5RjstdDn72iMLhbDHNFjmoRgdfQooh0VjnP3HdoWCUWALnCExOz84HIqQYQsI9Sm+F&#10;lFFtqVBf4uVsMosJTkvBgjOEOXvYV9KiEwnzEr9YFXgew6w+KhbBWk7Y5mZ7IuTVhsulCnhQCtC5&#10;WdeB+LFMl5vFZpGP8sl8M8rTuh593Fb5aL7NPszqaV1VdfYzUMvyohWMcRXYDcOZ5X8n/u2ZXMfq&#10;Pp73NiRv0WO/gOzwj6SjlkG+6yDsNbvs7KAxzGMMvr2dMPCPe7AfX/j6FwAAAP//AwBQSwMEFAAG&#10;AAgAAAAhALZGZIzbAAAABgEAAA8AAABkcnMvZG93bnJldi54bWxMj8FOwzAQRO9I/IO1SFyq1qGo&#10;KYQ4FQJy49JCxXUbL0lEvE5jtw18PQsXOK1GM5p9k69G16kjDaH1bOBqloAirrxtuTbw+lJOb0CF&#10;iGyx80wGPinAqjg/yzGz/sRrOm5iraSEQ4YGmhj7TOtQNeQwzHxPLN67HxxGkUOt7YAnKXednidJ&#10;qh22LB8a7Omhoepjc3AGQrmlffk1qSbJ23Xtab5/fH5CYy4vxvs7UJHG+BeGH3xBh0KYdv7ANqjO&#10;wGKZSlLuApTYt8tUpu1+tS5y/R+/+AYAAP//AwBQSwECLQAUAAYACAAAACEAtoM4kv4AAADhAQAA&#10;EwAAAAAAAAAAAAAAAAAAAAAAW0NvbnRlbnRfVHlwZXNdLnhtbFBLAQItABQABgAIAAAAIQA4/SH/&#10;1gAAAJQBAAALAAAAAAAAAAAAAAAAAC8BAABfcmVscy8ucmVsc1BLAQItABQABgAIAAAAIQAntQWS&#10;EwIAACkEAAAOAAAAAAAAAAAAAAAAAC4CAABkcnMvZTJvRG9jLnhtbFBLAQItABQABgAIAAAAIQC2&#10;RmSM2wAAAAYBAAAPAAAAAAAAAAAAAAAAAG0EAABkcnMvZG93bnJldi54bWxQSwUGAAAAAAQABADz&#10;AAAAdQUAAAAA&#10;"/>
          </w:pict>
        </mc:Fallback>
      </mc:AlternateContent>
    </w:r>
    <w:r w:rsidR="00F4357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A46"/>
    <w:multiLevelType w:val="multilevel"/>
    <w:tmpl w:val="8668E2C6"/>
    <w:lvl w:ilvl="0">
      <w:start w:val="1"/>
      <w:numFmt w:val="bullet"/>
      <w:lvlText w:val="●"/>
      <w:lvlJc w:val="left"/>
      <w:pPr>
        <w:ind w:left="1417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6297345"/>
    <w:multiLevelType w:val="hybridMultilevel"/>
    <w:tmpl w:val="00367E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71F93"/>
    <w:multiLevelType w:val="hybridMultilevel"/>
    <w:tmpl w:val="07EAD8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37B51"/>
    <w:multiLevelType w:val="multilevel"/>
    <w:tmpl w:val="285C975C"/>
    <w:lvl w:ilvl="0">
      <w:start w:val="1"/>
      <w:numFmt w:val="bullet"/>
      <w:lvlText w:val="○"/>
      <w:lvlJc w:val="left"/>
      <w:pPr>
        <w:ind w:left="1559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EF0B4B"/>
    <w:multiLevelType w:val="hybridMultilevel"/>
    <w:tmpl w:val="C8E47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7013"/>
    <w:multiLevelType w:val="multilevel"/>
    <w:tmpl w:val="92683042"/>
    <w:lvl w:ilvl="0">
      <w:start w:val="1"/>
      <w:numFmt w:val="decimal"/>
      <w:lvlText w:val="%1."/>
      <w:lvlJc w:val="left"/>
      <w:pPr>
        <w:ind w:left="992" w:hanging="283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9267C36"/>
    <w:multiLevelType w:val="hybridMultilevel"/>
    <w:tmpl w:val="CEEA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3399C"/>
    <w:multiLevelType w:val="hybridMultilevel"/>
    <w:tmpl w:val="8F4E2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C4715"/>
    <w:multiLevelType w:val="multilevel"/>
    <w:tmpl w:val="5B2E4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F02E4E"/>
    <w:multiLevelType w:val="hybridMultilevel"/>
    <w:tmpl w:val="6952E38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1B2699"/>
    <w:multiLevelType w:val="hybridMultilevel"/>
    <w:tmpl w:val="382A1E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3D788B"/>
    <w:multiLevelType w:val="multilevel"/>
    <w:tmpl w:val="692C33B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60ED4256"/>
    <w:multiLevelType w:val="multilevel"/>
    <w:tmpl w:val="419421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583025"/>
    <w:multiLevelType w:val="hybridMultilevel"/>
    <w:tmpl w:val="6E24C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C5153D"/>
    <w:multiLevelType w:val="multilevel"/>
    <w:tmpl w:val="EB9089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FF26AB2"/>
    <w:multiLevelType w:val="multilevel"/>
    <w:tmpl w:val="DA72F16A"/>
    <w:lvl w:ilvl="0">
      <w:start w:val="1"/>
      <w:numFmt w:val="bullet"/>
      <w:lvlText w:val="●"/>
      <w:lvlJc w:val="left"/>
      <w:pPr>
        <w:ind w:left="1275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4835E8"/>
    <w:multiLevelType w:val="hybridMultilevel"/>
    <w:tmpl w:val="6970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F24CA"/>
    <w:multiLevelType w:val="multilevel"/>
    <w:tmpl w:val="48205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9E4726A"/>
    <w:multiLevelType w:val="multilevel"/>
    <w:tmpl w:val="24AAE766"/>
    <w:lvl w:ilvl="0">
      <w:start w:val="1"/>
      <w:numFmt w:val="decimal"/>
      <w:lvlText w:val="%1."/>
      <w:lvlJc w:val="left"/>
      <w:pPr>
        <w:ind w:left="992" w:hanging="360"/>
      </w:pPr>
      <w:rPr>
        <w:rFonts w:ascii="Arial" w:eastAsia="Arial" w:hAnsi="Arial" w:cs="Arial"/>
        <w:b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7F220DED"/>
    <w:multiLevelType w:val="hybridMultilevel"/>
    <w:tmpl w:val="F4062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744064">
    <w:abstractNumId w:val="5"/>
  </w:num>
  <w:num w:numId="2" w16cid:durableId="959259070">
    <w:abstractNumId w:val="11"/>
  </w:num>
  <w:num w:numId="3" w16cid:durableId="1617759965">
    <w:abstractNumId w:val="15"/>
  </w:num>
  <w:num w:numId="4" w16cid:durableId="2067103023">
    <w:abstractNumId w:val="3"/>
  </w:num>
  <w:num w:numId="5" w16cid:durableId="490608220">
    <w:abstractNumId w:val="0"/>
  </w:num>
  <w:num w:numId="6" w16cid:durableId="1359811522">
    <w:abstractNumId w:val="16"/>
  </w:num>
  <w:num w:numId="7" w16cid:durableId="857626264">
    <w:abstractNumId w:val="19"/>
  </w:num>
  <w:num w:numId="8" w16cid:durableId="1752460129">
    <w:abstractNumId w:val="2"/>
  </w:num>
  <w:num w:numId="9" w16cid:durableId="1138186420">
    <w:abstractNumId w:val="13"/>
  </w:num>
  <w:num w:numId="10" w16cid:durableId="1155879548">
    <w:abstractNumId w:val="7"/>
  </w:num>
  <w:num w:numId="11" w16cid:durableId="2129279427">
    <w:abstractNumId w:val="10"/>
  </w:num>
  <w:num w:numId="12" w16cid:durableId="1603535190">
    <w:abstractNumId w:val="4"/>
  </w:num>
  <w:num w:numId="13" w16cid:durableId="1040088029">
    <w:abstractNumId w:val="1"/>
  </w:num>
  <w:num w:numId="14" w16cid:durableId="402991266">
    <w:abstractNumId w:val="14"/>
  </w:num>
  <w:num w:numId="15" w16cid:durableId="2023164504">
    <w:abstractNumId w:val="17"/>
  </w:num>
  <w:num w:numId="16" w16cid:durableId="641926600">
    <w:abstractNumId w:val="12"/>
  </w:num>
  <w:num w:numId="17" w16cid:durableId="64381362">
    <w:abstractNumId w:val="18"/>
  </w:num>
  <w:num w:numId="18" w16cid:durableId="674957743">
    <w:abstractNumId w:val="8"/>
  </w:num>
  <w:num w:numId="19" w16cid:durableId="1027412759">
    <w:abstractNumId w:val="6"/>
  </w:num>
  <w:num w:numId="20" w16cid:durableId="155846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doNotShadeFormData/>
  <w:characterSpacingControl w:val="doNotCompress"/>
  <w:hdrShapeDefaults>
    <o:shapedefaults v:ext="edit" spidmax="2051">
      <o:colormru v:ext="edit" colors="#3f5db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891"/>
    <w:rsid w:val="00013B35"/>
    <w:rsid w:val="00021096"/>
    <w:rsid w:val="00037E1C"/>
    <w:rsid w:val="000418A8"/>
    <w:rsid w:val="00054066"/>
    <w:rsid w:val="00066DDD"/>
    <w:rsid w:val="000733D3"/>
    <w:rsid w:val="00080444"/>
    <w:rsid w:val="00081CCB"/>
    <w:rsid w:val="00087797"/>
    <w:rsid w:val="000A5E8C"/>
    <w:rsid w:val="000D5F39"/>
    <w:rsid w:val="0010223A"/>
    <w:rsid w:val="00120625"/>
    <w:rsid w:val="00171B2B"/>
    <w:rsid w:val="001A7014"/>
    <w:rsid w:val="001C3BFA"/>
    <w:rsid w:val="001C6F05"/>
    <w:rsid w:val="001D5FA2"/>
    <w:rsid w:val="001F0248"/>
    <w:rsid w:val="00202E69"/>
    <w:rsid w:val="00204A97"/>
    <w:rsid w:val="00207A4D"/>
    <w:rsid w:val="00235BB6"/>
    <w:rsid w:val="00236891"/>
    <w:rsid w:val="002416A1"/>
    <w:rsid w:val="002669AB"/>
    <w:rsid w:val="00270226"/>
    <w:rsid w:val="00275749"/>
    <w:rsid w:val="002A0491"/>
    <w:rsid w:val="002C2BD6"/>
    <w:rsid w:val="002C4EAB"/>
    <w:rsid w:val="002C7B7A"/>
    <w:rsid w:val="002D59BE"/>
    <w:rsid w:val="002D65F9"/>
    <w:rsid w:val="002E0E6A"/>
    <w:rsid w:val="002F3D46"/>
    <w:rsid w:val="00305E3A"/>
    <w:rsid w:val="00306FD4"/>
    <w:rsid w:val="00326885"/>
    <w:rsid w:val="003529E7"/>
    <w:rsid w:val="0037000B"/>
    <w:rsid w:val="00372BC7"/>
    <w:rsid w:val="003A01D4"/>
    <w:rsid w:val="003B726C"/>
    <w:rsid w:val="00401DA3"/>
    <w:rsid w:val="0040324A"/>
    <w:rsid w:val="00411295"/>
    <w:rsid w:val="00427AB5"/>
    <w:rsid w:val="00430360"/>
    <w:rsid w:val="0043061D"/>
    <w:rsid w:val="00447AAF"/>
    <w:rsid w:val="00483CC5"/>
    <w:rsid w:val="004B4989"/>
    <w:rsid w:val="004C675E"/>
    <w:rsid w:val="004D1768"/>
    <w:rsid w:val="004E1B19"/>
    <w:rsid w:val="005124A6"/>
    <w:rsid w:val="00564CA2"/>
    <w:rsid w:val="0057013D"/>
    <w:rsid w:val="00573136"/>
    <w:rsid w:val="00574D51"/>
    <w:rsid w:val="00582A81"/>
    <w:rsid w:val="005A140E"/>
    <w:rsid w:val="005D6AB3"/>
    <w:rsid w:val="005F6A3F"/>
    <w:rsid w:val="00610189"/>
    <w:rsid w:val="00624D7B"/>
    <w:rsid w:val="006513C3"/>
    <w:rsid w:val="0066639E"/>
    <w:rsid w:val="0067560D"/>
    <w:rsid w:val="006927CD"/>
    <w:rsid w:val="006B4767"/>
    <w:rsid w:val="006C2060"/>
    <w:rsid w:val="006C7F48"/>
    <w:rsid w:val="006F4B96"/>
    <w:rsid w:val="00711F48"/>
    <w:rsid w:val="00714981"/>
    <w:rsid w:val="00754958"/>
    <w:rsid w:val="00776776"/>
    <w:rsid w:val="0078184D"/>
    <w:rsid w:val="007A2F50"/>
    <w:rsid w:val="007B66D3"/>
    <w:rsid w:val="007D2935"/>
    <w:rsid w:val="007E0F96"/>
    <w:rsid w:val="007E78FD"/>
    <w:rsid w:val="007F0F26"/>
    <w:rsid w:val="007F65C7"/>
    <w:rsid w:val="00841169"/>
    <w:rsid w:val="00850C22"/>
    <w:rsid w:val="008646D0"/>
    <w:rsid w:val="008B0136"/>
    <w:rsid w:val="008B6ACB"/>
    <w:rsid w:val="008C7AD3"/>
    <w:rsid w:val="008D6E73"/>
    <w:rsid w:val="008E5841"/>
    <w:rsid w:val="00905BEF"/>
    <w:rsid w:val="00907B42"/>
    <w:rsid w:val="0094774E"/>
    <w:rsid w:val="00980C7D"/>
    <w:rsid w:val="00991431"/>
    <w:rsid w:val="00992D12"/>
    <w:rsid w:val="00996A13"/>
    <w:rsid w:val="009B4AD6"/>
    <w:rsid w:val="009C0ACF"/>
    <w:rsid w:val="009E4500"/>
    <w:rsid w:val="009E7FB9"/>
    <w:rsid w:val="009F5835"/>
    <w:rsid w:val="00A4543A"/>
    <w:rsid w:val="00A47920"/>
    <w:rsid w:val="00A557F3"/>
    <w:rsid w:val="00A66F33"/>
    <w:rsid w:val="00A74579"/>
    <w:rsid w:val="00AA6C9B"/>
    <w:rsid w:val="00AB0C20"/>
    <w:rsid w:val="00AC22A2"/>
    <w:rsid w:val="00AC2C41"/>
    <w:rsid w:val="00AF2543"/>
    <w:rsid w:val="00AF4C94"/>
    <w:rsid w:val="00B02FBA"/>
    <w:rsid w:val="00B03403"/>
    <w:rsid w:val="00B07B7E"/>
    <w:rsid w:val="00B320CC"/>
    <w:rsid w:val="00B65E2B"/>
    <w:rsid w:val="00B671F8"/>
    <w:rsid w:val="00B90771"/>
    <w:rsid w:val="00B9604D"/>
    <w:rsid w:val="00BA2505"/>
    <w:rsid w:val="00BA2A3A"/>
    <w:rsid w:val="00BC42D5"/>
    <w:rsid w:val="00BC5EEA"/>
    <w:rsid w:val="00BC7777"/>
    <w:rsid w:val="00BF2E90"/>
    <w:rsid w:val="00C13384"/>
    <w:rsid w:val="00C2383A"/>
    <w:rsid w:val="00C31614"/>
    <w:rsid w:val="00C50B37"/>
    <w:rsid w:val="00C777AC"/>
    <w:rsid w:val="00C8073E"/>
    <w:rsid w:val="00C834A8"/>
    <w:rsid w:val="00CB502D"/>
    <w:rsid w:val="00CC74D4"/>
    <w:rsid w:val="00CD2792"/>
    <w:rsid w:val="00CF1B5F"/>
    <w:rsid w:val="00CF1D82"/>
    <w:rsid w:val="00D40F35"/>
    <w:rsid w:val="00D57E27"/>
    <w:rsid w:val="00D813DB"/>
    <w:rsid w:val="00D82695"/>
    <w:rsid w:val="00D91314"/>
    <w:rsid w:val="00DB4DA7"/>
    <w:rsid w:val="00DC2476"/>
    <w:rsid w:val="00DD20B9"/>
    <w:rsid w:val="00DD5DCF"/>
    <w:rsid w:val="00DE4BF7"/>
    <w:rsid w:val="00DF11AF"/>
    <w:rsid w:val="00DF5E4E"/>
    <w:rsid w:val="00E526BE"/>
    <w:rsid w:val="00E62152"/>
    <w:rsid w:val="00E7692D"/>
    <w:rsid w:val="00E96AF3"/>
    <w:rsid w:val="00EB33E2"/>
    <w:rsid w:val="00EC37A6"/>
    <w:rsid w:val="00EC7599"/>
    <w:rsid w:val="00EE6060"/>
    <w:rsid w:val="00EE7DED"/>
    <w:rsid w:val="00EF7B70"/>
    <w:rsid w:val="00F026E9"/>
    <w:rsid w:val="00F35631"/>
    <w:rsid w:val="00F41F50"/>
    <w:rsid w:val="00F43571"/>
    <w:rsid w:val="00F45C50"/>
    <w:rsid w:val="00F534C1"/>
    <w:rsid w:val="00F64A0D"/>
    <w:rsid w:val="00F66199"/>
    <w:rsid w:val="00F67BA1"/>
    <w:rsid w:val="00F958DE"/>
    <w:rsid w:val="00FA1296"/>
    <w:rsid w:val="00FA3E5C"/>
    <w:rsid w:val="00FA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o:colormru v:ext="edit" colors="#3f5db1"/>
    </o:shapedefaults>
    <o:shapelayout v:ext="edit">
      <o:idmap v:ext="edit" data="2"/>
    </o:shapelayout>
  </w:shapeDefaults>
  <w:decimalSymbol w:val=","/>
  <w:listSeparator w:val=";"/>
  <w14:docId w14:val="713B3ED3"/>
  <w15:docId w15:val="{7FE2D2D1-1D0E-4FF3-8F58-9EDC0266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73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F4357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57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43571"/>
  </w:style>
  <w:style w:type="paragraph" w:styleId="Textodeglobo">
    <w:name w:val="Balloon Text"/>
    <w:basedOn w:val="Normal"/>
    <w:link w:val="TextodegloboCar"/>
    <w:rsid w:val="000210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21096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021096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21096"/>
    <w:rPr>
      <w:rFonts w:ascii="Calibri" w:hAnsi="Calibri"/>
      <w:sz w:val="22"/>
      <w:szCs w:val="22"/>
      <w:lang w:val="es-ES" w:eastAsia="en-US" w:bidi="ar-SA"/>
    </w:rPr>
  </w:style>
  <w:style w:type="paragraph" w:styleId="Ttulo">
    <w:name w:val="Title"/>
    <w:basedOn w:val="Normal"/>
    <w:next w:val="Normal"/>
    <w:link w:val="TtuloCar"/>
    <w:uiPriority w:val="99"/>
    <w:qFormat/>
    <w:rsid w:val="00C2383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n-US" w:eastAsia="ja-JP"/>
    </w:rPr>
  </w:style>
  <w:style w:type="character" w:customStyle="1" w:styleId="TtuloCar">
    <w:name w:val="Título Car"/>
    <w:link w:val="Ttulo"/>
    <w:uiPriority w:val="99"/>
    <w:rsid w:val="00C2383A"/>
    <w:rPr>
      <w:rFonts w:ascii="Cambria" w:hAnsi="Cambria"/>
      <w:color w:val="17365D"/>
      <w:spacing w:val="5"/>
      <w:kern w:val="28"/>
      <w:sz w:val="52"/>
      <w:szCs w:val="52"/>
      <w:lang w:val="en-US" w:eastAsia="ja-JP"/>
    </w:rPr>
  </w:style>
  <w:style w:type="paragraph" w:customStyle="1" w:styleId="Default">
    <w:name w:val="Default"/>
    <w:rsid w:val="00D813DB"/>
    <w:pPr>
      <w:autoSpaceDE w:val="0"/>
      <w:autoSpaceDN w:val="0"/>
      <w:adjustRightInd w:val="0"/>
    </w:pPr>
    <w:rPr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4E1B19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4E1B19"/>
    <w:rPr>
      <w:lang w:val="es-ES" w:eastAsia="es-ES"/>
    </w:rPr>
  </w:style>
  <w:style w:type="character" w:styleId="Refdenotaalpie">
    <w:name w:val="footnote reference"/>
    <w:semiHidden/>
    <w:unhideWhenUsed/>
    <w:rsid w:val="004E1B19"/>
    <w:rPr>
      <w:vertAlign w:val="superscript"/>
    </w:rPr>
  </w:style>
  <w:style w:type="character" w:styleId="Hipervnculo">
    <w:name w:val="Hyperlink"/>
    <w:unhideWhenUsed/>
    <w:rsid w:val="004E1B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rador\Downloads\5_Formato%20Inf_MAR_nc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E140E-C59D-4E9C-83B4-B72D561DE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5_Formato Inf_MAR_nc.dotx</Template>
  <TotalTime>55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CENTRADO AYUSCULAS, NEGRITA, ARIAL 14</vt:lpstr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CENTRADO AYUSCULAS, NEGRITA, ARIAL 14</dc:title>
  <dc:creator>Operador</dc:creator>
  <cp:lastModifiedBy>Daniel Alejandro Di Tullio</cp:lastModifiedBy>
  <cp:revision>6</cp:revision>
  <cp:lastPrinted>2021-05-31T22:18:00Z</cp:lastPrinted>
  <dcterms:created xsi:type="dcterms:W3CDTF">2026-05-10T14:28:00Z</dcterms:created>
  <dcterms:modified xsi:type="dcterms:W3CDTF">2026-06-17T22:18:00Z</dcterms:modified>
</cp:coreProperties>
</file>